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33A1" w:rsidRDefault="00E333A1" w:rsidP="00E333A1">
      <w:pPr>
        <w:ind w:left="-990" w:right="-716"/>
        <w:jc w:val="center"/>
        <w:rPr>
          <w:sz w:val="26"/>
        </w:rPr>
      </w:pPr>
      <w:r>
        <w:rPr>
          <w:noProof/>
        </w:rPr>
        <mc:AlternateContent>
          <mc:Choice Requires="wpg">
            <w:drawing>
              <wp:anchor distT="0" distB="0" distL="114300" distR="114300" simplePos="0" relativeHeight="251684864" behindDoc="1" locked="0" layoutInCell="1" allowOverlap="1" wp14:anchorId="00091378" wp14:editId="773C81FC">
                <wp:simplePos x="0" y="0"/>
                <wp:positionH relativeFrom="page">
                  <wp:posOffset>15240</wp:posOffset>
                </wp:positionH>
                <wp:positionV relativeFrom="page">
                  <wp:posOffset>22860</wp:posOffset>
                </wp:positionV>
                <wp:extent cx="6418864" cy="8557260"/>
                <wp:effectExtent l="0" t="0" r="20320" b="1524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8864" cy="8557260"/>
                          <a:chOff x="1615" y="2243"/>
                          <a:chExt cx="9377" cy="13157"/>
                        </a:xfrm>
                      </wpg:grpSpPr>
                      <pic:pic xmlns:pic="http://schemas.openxmlformats.org/drawingml/2006/picture">
                        <pic:nvPicPr>
                          <pic:cNvPr id="29"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25" y="2253"/>
                            <a:ext cx="9360" cy="13140"/>
                          </a:xfrm>
                          <a:prstGeom prst="rect">
                            <a:avLst/>
                          </a:prstGeom>
                          <a:noFill/>
                          <a:extLst>
                            <a:ext uri="{909E8E84-426E-40DD-AFC4-6F175D3DCCD1}">
                              <a14:hiddenFill xmlns:a14="http://schemas.microsoft.com/office/drawing/2010/main">
                                <a:solidFill>
                                  <a:srgbClr val="FFFFFF"/>
                                </a:solidFill>
                              </a14:hiddenFill>
                            </a:ext>
                          </a:extLst>
                        </pic:spPr>
                      </pic:pic>
                      <wps:wsp>
                        <wps:cNvPr id="30" name="Rectangle 4"/>
                        <wps:cNvSpPr>
                          <a:spLocks noChangeArrowheads="1"/>
                        </wps:cNvSpPr>
                        <wps:spPr bwMode="auto">
                          <a:xfrm>
                            <a:off x="1615" y="2243"/>
                            <a:ext cx="9377" cy="13157"/>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412" y="4324"/>
                            <a:ext cx="4034" cy="40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6E767B0" id="Group 28" o:spid="_x0000_s1026" style="position:absolute;margin-left:1.2pt;margin-top:1.8pt;width:505.4pt;height:673.8pt;z-index:-251631616;mso-position-horizontal-relative:page;mso-position-vertical-relative:page" coordorigin="1615,2243" coordsize="9377,131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P7Df/ACcd&#10;+07/ANh+L/0O4r7Wr4p/Yb/5OO/ad/7D8X/odxUgfap6V+Wf/BY//kc/ht/143X/AKNSv1MPSvyz&#10;/wCCx/8AyOfw2/68br/0alN7FR3PAvhB/wAk60j6S/8Ao16KPhB/yTrSPpL/AOjXorMs828Gf8nK&#10;aJ/2NcX/AKV1/QnX89ngz/k5TRP+xri/9K6/oTqoky3PD/21/wDk1D4of9gWX/2Wpv2Mf+TWPhj/&#10;ANgSKof21/8Ak1D4of8AYFl/9lqb9jH/AJNY+GP/AGBIqsg9q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in9hv8A5OO/ad/7D8X/AKHcV9rV8U/sN/8AJx37Tv8A2H4v/Q7ipA+1T0r8s/8Agsf/AMjn&#10;8Nv+vG6/9GpX6mHpX5Z/8Fj/APkc/ht/143X/o1Kb2KjueBfCD/knWkfSX/0a9FHwg/5J1pH0l/9&#10;GvRWZZ5t4M/5OU0T/sa4v/Suv6E6/ns8Gf8AJymif9jXF/6V1/QnVRJlueH/ALa//JqHxQ/7Asv/&#10;ALLU37GP/JrHwx/7AkVQ/tr/APJqHxQ/7Asv/stTfsY/8msfDH/sCRVZB7V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P7Df/Jx37Tv/AGH4v/Q7ivtavin9hv8A5OO/ad/7D8X/AKHcVIH2qelfln/w&#10;WP8A+Rz+G3/Xjdf+jUr9TD0r8s/+Cx//ACOfw2/68br/ANGpTexUdzwL4Qf8k60j6S/+jXoo+EH/&#10;ACTrSPpL/wCjXorMs828Gf8AJymif9jXF/6V1/QnX89ngz/k5TRP+xri/wDSuv6E6qJMtzw/9tf/&#10;AJNQ+KH/AGBZf/Zam/Yx/wCTWPhj/wBgSKof21/+TUPih/2BZf8A2Wpv2Mf+TWPhj/2BIqsg9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8U/sN/8nHftO/9h+L/ANDuK+1q+Kf2&#10;G/8Ak479p3/sPxf+h3FSB9qnpX5Z/wDBY/8A5HP4bf8AXjdf+jUr9TD0r8s/+Cx//I5/Db/rxuv/&#10;AEalN7FR3PAvhB/yTrSPpL/6Neij4Qf8k60j6S/+jXorMs828Gf8nKaJ/wBjXF/6V1/QnX89ngz/&#10;AJOU0T/sa4v/AErr+hOqiTLc8P8A21/+TUPih/2BZf8A2Wpv2Mf+TWPhj/2BIqh/bX/5NQ+KH/YF&#10;l/8AZam/Yx/5NY+GP/YEiqyD2q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f2G/+Tjv2nf8AsPxf&#10;+h3Ffa1fFP7Df/Jx37Tv/Yfi/wDQ7ipA+1T0r8s/+Cx//I5/Db/rxuv/AEalfqYelfln/wAFj/8A&#10;kc/ht/143X/o1Kb2KjueBfCD/knWkfSX/wBGvRR8IP8AknWkfSX/ANGvRWZZ5t4M/wCTlNE/7GuL&#10;/wBK6/oTr+ezwZ/ycpon/Y1xf+ldf0J1USZbnh/7a/8Ayah8UP8AsCy/+y1N+xj/AMmsfDH/ALAk&#10;VQ/tr/8AJqHxQ/7Asv8A7LU37GP/ACax8Mf+wJFVkHtV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8&#10;U/sN/wDJx37Tv/Yfi/8AQ7ivtavin9hv/k479p3/ALD8X/odxUgfap6V+Wf/AAWP/wCRz+G3/Xjd&#10;f+jUr9TD0r8s/wDgsf8A8jn8Nv8Arxuv/RqU3sVHc8C+EH/JOtI+kv8A6Neij4Qf8k60j6S/+jXo&#10;rMs828Gf8nKaJ/2NcX/pXX9Cdfz2eDP+TlNE/wCxri/9K6/oTqoky3PD/wBtf/k1D4of9gWX/wBl&#10;qb9jH/k1j4Y/9gSKof21/wDk1D4of9gWX/2Wpv2Mf+TWPhj/ANgSKrIPa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4p/Yb/5OO/ad/7D8X/odxX2tXxT+w3/AMnHftO/9h+L/wBDuKkD7VPSvyz/AOCx&#10;/wDyOfw2/wCvG6/9GpX6mHpX5Z/8Fj/+Rz+G3/Xjdf8Ao1Kb2KjueBfCD/knWkfSX/0a9FHwg/5J&#10;1pH0l/8ARr0VmWebeDP+TlNE/wCxri/9K6/oTr+ezwZ/ycpon/Y1xf8ApXX9CdVEmW54f+2v/wAm&#10;ofFD/sCy/wDstTfsY/8AJrHwx/7AkVQ/tr/8mofFD/sCy/8AstTfsY/8msfDH/sCRVZB7V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in9hv8A5OO/ad/7D8X/AKHcV9rV8U/sN/8A&#10;Jx37Tv8A2H4v/Q7ipA+1T0r8s/8Agsf/AMjn8Nv+vG6/9GpX6mHpX5Z/8Fj/APkc/ht/143X/o1K&#10;b2KjueBfCD/knWkfSX/0a9FHwg/5J1pH0l/9GvRWZZ5t4M/5OU0T/sa4v/Suv6E6/ns8Gf8AJymi&#10;f9jXF/6V1/QnVRJlueH/ALa//JqHxQ/7Asv/ALLU37GP/JrHwx/7AkVQ/tr/APJqHxQ/7Asv/stT&#10;fsY/8msfDH/sCRVZB7V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P7Df/Jx37Tv/AGH4v/Q7ivta&#10;vin9hv8A5OO/ad/7D8X/AKHcVIH2qelfln/wWP8A+Rz+G3/Xjdf+jUr9TD0r8s/+Cx//ACOfw2/6&#10;8br/ANGpTexUdzwL4Qf8k60j6S/+jXoo+EH/ACTrSPpL/wCjXorMs828Gf8AJymif9jXF/6V1/Qn&#10;X89ngz/k5TRP+xri/wDSuv6E6qJMtzw/9tf/AJNQ+KH/AGBZf/Zam/Yx/wCTWPhj/wBgSKof21/+&#10;TUPih/2BZf8A2Wpv2Mf+TWPhj/2BIqsg9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in9hv/AJOO&#10;/ad/7D8X/odxX2tXxT+w3/ycd+07/wBh+L/0O4qQPtU9K/LP/gsf/wAjn8Nv+vG6/wDRqV+ph6V+&#10;Wf8AwWP/AORz+G3/AF43X/o1Kb2KjueBfCD/AJJ1pH0l/wDRr0UfCD/knWkfSX/0a9FZlnm3gz/k&#10;5TRP+xri/wDSuv6E6/ns8Gf8nKaJ/wBjXF/6V1/QnVRJlueH/tr/APJqHxQ/7Asv/stTfsY/8msf&#10;DH/sCRVD+2v/AMmofFD/ALAsv/stTfsY/wDJrHwx/wCwJFVkHtV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8U/sN/8nHftO/9h+L/ANDuK+1q+Kf2G/8Ak479p3/sPxf+h3FSB9qnpX5Z/wDBY/8A5HP4&#10;bf8AXjdf+jUr9TD0r8s/+Cx//I5/Db/rxuv/AEalN7FR3PAvhB/yTrSPpL/6Neij4Qf8k60j6S/+&#10;jXorMs828Gf8nKaJ/wBjXF/6V1/QnX89ngz/AJOU0T/sa4v/AErr+hOqiTLc8P8A21/+TUPih/2B&#10;Zf8A2Wpv2Mf+TWPhj/2BIqh/bX/5NQ+KH/YFl/8AZam/Yx/5NY+GP/YEiqyD2q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4p/Yb/5OO/ad/7D8X/odxX2tXxT&#10;+w3/AMnHftO/9h+L/wBDuKkD7VPSvyz/AOCx/wDyOfw2/wCvG6/9GpX6mHpX5Z/8Fj/+Rz+G3/Xj&#10;df8Ao1Kb2KjueBfCD/knWkfSX/0a9FHwg/5J1pH0l/8ARr0VmWebeDP+TlNE/wCxri/9K6/oTr+e&#10;zwZ/ycpon/Y1xf8ApXX9CdVEmW54f+2v/wAmofFD/sCy/wDstTfsY/8AJrHwx/7AkVQ/tr/8mofF&#10;D/sCy/8AstTfsY/8msfDH/sCRVZB7V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P7Df/ACcd+07/&#10;ANh+L/0O4r7Wr4p/Yb/5OO/ad/7D8X/odxUgfap6V+Wf/BY//kc/ht/143X/AKNSv1MPSvyz/wCC&#10;x/8AyOfw2/68br/0alN7FR3PAvhB/wAk60j6S/8Ao16KPhB/yTrSPpL/AOjXorMs828Gf8nKaJ/2&#10;NcX/AKV1/QnX89ngz/k5TRP+xri/9K6/oTqoky3PD/21/wDk1D4of9gWX/2Wpv2Mf+TWPhj/ANgS&#10;Kof21/8Ak1D4of8AYFl/9lqb9jH/AJNY+GP/AGBIqsg9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in9hv8A5OO/ad/7D8X/AKHcV9rV8U/sN/8AJx37Tv8A2H4v/Q7ipA+1T0r8s/8Agsf/AMjn8Nv+&#10;vG6/9GpX6mHpX5Z/8Fj/APkc/ht/143X/o1Kb2KjueBfCD/knWkfSX/0a9FHwg/5J1pH0l/9GvRW&#10;ZZ5t4M/5OU0T/sa4v/Suv6E6/ns8Gf8AJymif9jXF/6V1/QnVRJlueH/ALa//JqHxQ/7Asv/ALLU&#10;37GP/JrHwx/7AkVQ/tr/APJqHxQ/7Asv/stTfsY/8msfDH/sCRVZB7V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P7Df/Jx37Tv/AGH4v/Q7ivtavin9hv8A5OO/ad/7D8X/AKHcVIH2qelfln/wWP8A&#10;+Rz+G3/Xjdf+jUr9TD0r8s/+Cx//ACOfw2/68br/ANGpTexUdzwL4Qf8k60j6S/+jXoo+EH/ACTr&#10;SPpL/wCjXorMs828Gf8AJymif9jXF/6V1/QnX89ngz/k5TRP+xri/wDSuv6E6qJMtzw/9tf/AJNQ&#10;+KH/AGBZf/Zam/Yx/wCTWPhj/wBgSKof21/+TUPih/2BZf8A2Wpv2Mf+TWPhj/2BIqsg9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U/sN/8nHftO/9h+L/ANDuK+1q+Kf2G/8A&#10;k479p3/sPxf+h3FSB9qnpX5Z/wDBY/8A5HP4bf8AXjdf+jUr9TD0r8s/+Cx//I5/Db/rxuv/AEal&#10;N7FR3PAvhB/yTrSPpL/6Neij4Qf8k60j6S/+jXorMs828Gf8nKaJ/wBjXF/6V1/QnX89ngz/AJOU&#10;0T/sa4v/AErr+hOqiTLc8P8A21/+TUPih/2BZf8A2Wpv2Mf+TWPhj/2BIqh/bX/5NQ+KH/YFl/8A&#10;Zam/Yx/5NY+GP/YEiqyD2q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f2G/+Tjv2nf8AsPxf+h3F&#10;fa1fFP7Df/Jx37Tv/Yfi/wDQ7ipA+1T0r8s/+Cx//I5/Db/rxuv/AEalfqYelfln/wAFj/8Akc/h&#10;t/143X/o1Kb2KjueBfCD/knWkfSX/wBGvRR8IP8AknWkfSX/ANGvRWZZ5t4M/wCTlNE/7GuL/wBK&#10;6/oTr+ezwZ/ycpon/Y1xf+ldf0J1USZbnh/7a/8Ayah8UP8AsCy/+y1N+xj/AMmsfDH/ALAkVQ/t&#10;r/8AJqHxQ/7Asv8A7LU37GP/ACax8Mf+wJFVkHtV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8U/sN&#10;/wDJx37Tv/Yfi/8AQ7ivtavin9hv/k479p3/ALD8X/odxUgfap6V+Wf/AAWP/wCRz+G3/Xjdf+jU&#10;r9TD0r8s/wDgsf8A8jn8Nv8Arxuv/RqU3sVHc8C+EH/JOtI+kv8A6Neij4Qf8k60j6S/+jXorMs8&#10;28Gf8nKaJ/2NcX/pXX9Cdfz2eDP+TlNE/wCxri/9K6/oTqoky3PD/wBtf/k1D4of9gWX/wBlqb9j&#10;H/k1j4Y/9gSKof21/wDk1D4of9gWX/2Wpv2Mf+TWPhj/ANgSKrIPa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4p/Yb/5OO/ad/7D8X/odxX2tXxT+w3/AMnHftO/9h+L/wBDuKkD7VPSvyz/AOCx/wDy&#10;Ofw2/wCvG6/9GpX6mHpX5Z/8Fj/+Rz+G3/Xjdf8Ao1Kb2KjueBfCD/knWkfSX/0a9FHwg/5J1pH0&#10;l/8ARr0VmWebeDP+TlNE/wCxri/9K6/oTr+ezwZ/ycpon/Y1xf8ApXX9CdVEmW54f+2v/wAmofFD&#10;/sCy/wDstTfsY/8AJrHwx/7AkVQ/tr/8mofFD/sCy/8AstTfsY/8msfDH/sCRVZB7V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in9hv8A5OO/ad/7D8X/AKHcV9rV8U/sN/8AJx37&#10;Tv8A2H4v/Q7ipA+1T0r8s/8Agsf/AMjn8Nv+vG6/9GpX6mHpX5Z/8Fj/APkc/ht/143X/o1Kb2Kj&#10;ueBfCD/knWkfSX/0a9FHwg/5J1pH0l/9GvRWZZ5t4M/5OU0T/sa4v/Suv6E6/ns8Gf8AJymif9jX&#10;F/6V1/QnVRJlueH/ALa//JqHxQ/7Asv/ALLU37GP/JrHwx/7AkVQ/tr/APJqHxQ/7Asv/stTfsY/&#10;8msfDH/sCRVZB7V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P7Df/Jx37Tv/AGH4v/Q7ivtavin9&#10;hv8A5OO/ad/7D8X/AKHcVIH2qelfln/wWP8A+Rz+G3/Xjdf+jUr9TD0r8s/+Cx//ACOfw2/68br/&#10;ANGpTexUdzwL4Qf8k60j6S/+jXoo+EH/ACTrSPpL/wCjXorMs828Gf8AJymif9jXF/6V1/QnX89n&#10;gz/k5TRP+xri/wDSuv6E6qJMtzw/9tf/AJNQ+KH/AGBZf/Zam/Yx/wCTWPhj/wBgSKof21/+TUPi&#10;h/2BZf8A2Wpv2Mf+TWPhj/2BIqsg9q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in9hv/AJOO/ad/&#10;7D8X/odxX2tXxT+w3/ycd+07/wBh+L/0O4qQPtU9K/LP/gsf/wAjn8Nv+vG6/wDRqV+ph6V+Wf8A&#10;wWP/AORz+G3/AF43X/o1Kb2KjueBfCD/AJJ1pH0l/wDRr0UfCD/knWkfSX/0a9FZlnm3gz/k5TRP&#10;+xri/wDSuv6E6/ns8Gf8nKaJ/wBjXF/6V1/QnVRJlueH/tr/APJqHxQ/7Asv/stTfsY/8msfDH/s&#10;CRVD+2v/AMmofFD/ALAsv/stTfsY/wDJrHwx/wCwJFVkHtV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8U/sN/8nHftO/9h+L/ANDuK+1q+Kf2G/8Ak479p3/sPxf+h3FSB9qnpX5Z/wDBY/8A5HP4bf8A&#10;Xjdf+jUr9TD0r8s/+Cx//I5/Db/rxuv/AEalN7FR3PAvhB/yTrSPpL/6Neij4Qf8k60j6S/+jXor&#10;Ms828Gf8nKaJ/wBjXF/6V1/QnX89ngz/AJOU0T/sa4v/AErr+hOqiTLc8P8A21/+TUPih/2BZf8A&#10;2Wpv2Mf+TWPhj/2BIqh/bX/5NQ+KH/YFl/8AZam/Yx/5NY+GP/YEiqyD2q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f2G/+Tjv2nf8AsPxf+h3Ffa1fFP7Df/Jx37Tv/Yfi/wDQ7ipA+1T0r8s/+Cx/&#10;/I5/Db/rxuv/AEalfqYelfln/wAFj/8Akc/ht/143X/o1Kb2KjueBfCD/knWkfSX/wBGvRR8IP8A&#10;knWkfSX/ANGvRWZZ5t4M/wCTlNE/7GuL/wBK6/oTr+ezwZ/ycpon/Y1xf+ldf0J1USZbnh/7a/8A&#10;yah8UP8AsCy/+y1N+xj/AMmsfDH/ALAkVQ/tr/8AJqHxQ/7Asv8A7LU37GP/ACax8Mf+wJFVkHtV&#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4p/Yb/5OO/ad/7D8X/odxX2tXxT+w3/&#10;AMnHftO/9h+L/wBDuKkD7VPSvyz/AOCx/wDyOfw2/wCvG6/9GpX6mHpX5Z/8Fj/+Rz+G3/Xjdf8A&#10;o1Kb2KjueBfCD/knWkfSX/0a9FHwg/5J1pH0l/8ARr0VmWebeDP+TlNE/wCxri/9K6/oTr+ezwZ/&#10;ycpon/Y1xf8ApXX9CdVEmW54f+2v/wAmofFD/sCy/wDstTfsY/8AJrHwx/7AkVQ/tr/8mofFD/sC&#10;y/8AstTfsY/8msfDH/sCRVZB7V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P7Df/ACcd+07/ANh+&#10;L/0O4r7Wr4p/Yb/5OO/ad/7D8X/odxUgfap6V+Wf/BY//kc/ht/143X/AKNSv1MPSvyz/wCCx/8A&#10;yOfw2/68br/0alN7FR3PAvhB/wAk60j6S/8Ao16KPhB/yTrSPpL/AOjXorMs828Gf8nKaJ/2NcX/&#10;AKV1/QnX89ngz/k5TRP+xri/9K6/oTqoky3PD/21/wDk1D4of9gWX/2Wpv2Mf+TWPhj/ANgSKof2&#10;1/8Ak1D4of8AYFl/9lqb9jH/AJNY+GP/AGBIqsg9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in9&#10;hv8A5OO/ad/7D8X/AKHcV9rV8U/sN/8AJx37Tv8A2H4v/Q7ipA+1T0r8s/8Agsf/AMjn8Nv+vG6/&#10;9GpX6mHpX5Z/8Fj/APkc/ht/143X/o1Kb2KjueBfCD/knWkfSX/0a9FHwg/5J1pH0l/9GvRWZZ5t&#10;4M/5OU0T/sa4v/Suv6E6/ns8Gf8AJymif9jXF/6V1/QnVRJlueH/ALa//JqHxQ/7Asv/ALLU37GP&#10;/JrHwx/7AkVQ/tr/APJqHxQ/7Asv/stTfsY/8msfDH/sCRVZB7V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P7Df/Jx37Tv/AGH4v/Q7ivtavin9hv8A5OO/ad/7D8X/AKHcVIH2qelfln/wWP8A+Rz+&#10;G3/Xjdf+jUr9TD0r8s/+Cx//ACOfw2/68br/ANGpTexUdzwL4Qf8k60j6S/+jXoo+EH/ACTrSPpL&#10;/wCjXorMs828Gf8AJymif9jXF/6V1/QnX89ngz/k5TRP+xri/wDSuv6E6qJMtzw/9tf/AJNQ+KH/&#10;AGBZf/Zam/Yx/wCTWPhj/wBgSKof21/+TUPih/2BZf8A2Wpv2Mf+TWPhj/2BIqsg9q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U/sN/8nHftO/9h+L/ANDuK+1q+Kf2G/8Ak479&#10;p3/sPxf+h3FSB9qnpX5Z/wDBY/8A5HP4bf8AXjdf+jUr9TD0r8s/+Cx//I5/Db/rxuv/AEalN7FR&#10;3PAvhB/yTrSPpL/6Neij4Qf8k60j6S/+jXorMs828Gf8nKaJ/wBjXF/6V1/QnX89ngz/AJOU0T/s&#10;a4v/AErr+hOqiTLc8P8A21/+TUPih/2BZf8A2Wpv2Mf+TWPhj/2BIqh/bX/5NQ+KH/YFl/8AZam/&#10;Yx/5NY+GP/YEiqyD2q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f2G/+Tjv2nf8AsPxf+h3Ffa1f&#10;FP7Df/Jx37Tv/Yfi/wDQ7ipA+1T0r8s/+Cx//I5/Db/rxuv/AEalfqYelfln/wAFj/8Akc/ht/14&#10;3X/o1Kb2KjueBfCD/knWkfSX/wBGvRR8IP8AknWkfSX/ANGvRWZZ5t4M/wCTlNE/7GuL/wBK6/oT&#10;r+ezwZ/ycpon/Y1xf+ldf0J1USZbnh/7a/8Ayah8UP8AsCy/+y1N+xj/AMmsfDH/ALAkVQ/tr/8A&#10;JqHxQ/7Asv8A7LU37GP/ACax8Mf+wJFVkHtV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8U/sN/wDJ&#10;x37Tv/Yfi/8AQ7ivtavin9hv/k479p3/ALD8X/odxUgfap6V+Wf/AAWP/wCRz+G3/Xjdf+jUr9TD&#10;0r8s/wDgsf8A8jn8Nv8Arxuv/RqU3sVHc8C+EH/JOtI+kv8A6Neij4Qf8k60j6S/+jXorMs828Gf&#10;8nKaJ/2NcX/pXX9Cdfz2eDP+TlNE/wCxri/9K6/oTqoky3PD/wBtf/k1D4of9gWX/wBlqb9jH/k1&#10;j4Y/9gSKof21/wDk1D4of9gWX/2Wpv2Mf+TWPhj/ANgSKrIPa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4p/Yb/5OO/ad/7D8X/odxX2tXxT+w3/AMnHftO/9h+L/wBDuKkD7VPSvyz/AOCx/wDyOfw2&#10;/wCvG6/9GpX6mHpX5Z/8Fj/+Rz+G3/Xjdf8Ao1Kb2KjueBfCD/knWkfSX/0a9FHwg/5J1pH0l/8A&#10;Rr0VmWebeDP+TlNE/wCxri/9K6/oTr+ezwZ/ycpon/Y1xf8ApXX9CdVEmW54f+2v/wAmofFD/sCy&#10;/wDstTfsY/8AJrHwx/7AkVQ/tr/8mofFD/sCy/8AstTfsY/8msfDH/sCRVZB7V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P7Df/ACcd+07/ANh+L/0O4r7Wr4p/Yb/5OO/ad/7D8X/odxUgfap6V+Wf&#10;/BY//kc/ht/143X/AKNSv1MPSvyz/wCCx/8AyOfw2/68br/0alN7FR3PAvhB/wAk60j6S/8Ao16K&#10;PhB/yTrSPpL/AOjXorMs828Gf8nKaJ/2NcX/AKV1/QnX89ngz/k5TRP+xri/9K6/oTqoky3PD/21&#10;/wDk1D4of9gWX/2Wpv2Mf+TWPhj/ANgSKof21/8Ak1D4of8AYFl/9lqb9jH/AJNY+GP/AGBIqsg9&#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P7Df/Jx37Tv/AGH4v/Q7ivtavin9hv8A&#10;5OO/ad/7D8X/AKHcVIH2qelfln/wWP8A+Rz+G3/Xjdf+jUr9TD0r8s/+Cx//ACOfw2/68br/ANGp&#10;TexUdzwL4Qf8k60j6S/+jXoo+EH/ACTrSPpL/wCjXorMs828Gf8AJymif9jXF/6V1/QnX89ngz/k&#10;5TRP+xri/wDSuv6E6qJMtzw/9tf/AJNQ+KH/AGBZf/Zam/Yx/wCTWPhj/wBgSKof21/+TUPih/2B&#10;Zf8A2Wpv2Mf+TWPhj/2BIqsg9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in9hv/AJOO/ad/7D8X&#10;/odxX2tXxT+w3/ycd+07/wBh+L/0O4qQPtU9K/LP/gsf/wAjn8Nv+vG6/wDRqV+ph6V+Wf8AwWP/&#10;AORz+G3/AF43X/o1Kb2KjueBfCD/AJJ1pH0l/wDRr0UfCD/knWkfSX/0a9FZlnm3gz/k5TRP+xri&#10;/wDSuv6E6/ns8Gf8nKaJ/wBjXF/6V1/QnVRJlueH/tr/APJqHxQ/7Asv/stTfsY/8msfDH/sCRVD&#10;+2v/AMmofFD/ALAsv/stTfsY/wDJrHwx/wCwJFVkHtV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8U&#10;/sN/8nHftO/9h+L/ANDuK+1q+Kf2G/8Ak479p3/sPxf+h3FSB9qnpX5Z/wDBY/8A5HP4bf8AXjdf&#10;+jUr9TD0r8s/+Cx//I5/Db/rxuv/AEalN7FR3PAvhB/yTrSPpL/6Neij4Qf8k60j6S/+jXorMs82&#10;8Gf8nKaJ/wBjXF/6V1/QnX89ngz/AJOU0T/sa4v/AErr+hOqiTLc8P8A21/+TUPih/2BZf8A2Wpv&#10;2Mf+TWPhj/2BIqh/bX/5NQ+KH/YFl/8AZam/Yx/5NY+GP/YEiqyD2q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f2G/+Tjv2nf8AsPxf+h3Ffa1fFP7Df/Jx37Tv/Yfi/wDQ7ipA+1T0r8s/+Cx//I5/&#10;Db/rxuv/AEalfqYelfln/wAFj/8Akc/ht/143X/o1Kb2KjueBfCD/knWkfSX/wBGvRR8IP8AknWk&#10;fSX/ANGvRWZZ5t4M/wCTlNE/7GuL/wBK6/oTr+ezwZ/ycpon/Y1xf+ldf0J1USZbnh/7a/8Ayah8&#10;UP8AsCy/+y1N+xj/AMmsfDH/ALAkVQ/tr/8AJqHxQ/7Asv8A7LU37GP/ACax8Mf+wJFVkHtV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4p/Yb/5OO/ad/7D8X/odxX2tXxT+w3/AMnH&#10;ftO/9h+L/wBDuKkD7VPSvyz/AOCx/wDyOfw2/wCvG6/9GpX6mHpX5Z/8Fj/+Rz+G3/Xjdf8Ao1Kb&#10;2KjueBfCD/knWkfSX/0a9FHwg/5J1pH0l/8ARr0VmWebeDP+TlNE/wCxri/9K6/oTr+ezwZ/ycpo&#10;n/Y1xf8ApXX9CdVEmW54f+2v/wAmofFD/sCy/wDstTfsY/8AJrHwx/7AkVQ/tr/8mofFD/sCy/8A&#10;stTfsY/8msfDH/sCRVZB7V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P7Df/ACcd+07/ANh+L/0O&#10;4r7Wr4p/Yb/5OO/ad/7D8X/odxUgfap6V+Wf/BY//kc/ht/143X/AKNSv1MPSvyz/wCCx/8AyOfw&#10;2/68br/0alN7FR3PAvhB/wAk60j6S/8Ao16KPhB/yTrSPpL/AOjXorMs828Gf8nKaJ/2NcX/AKV1&#10;/QnX89ngz/k5TRP+xri/9K6/oTqoky3PD/21/wDk1D4of9gWX/2Wpv2Mf+TWPhj/ANgSKof21/8A&#10;k1D4of8AYFl/9lqb9jH/AJNY+GP/AGBIqsg9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in9hv8A&#10;5OO/ad/7D8X/AKHcV9rV8U/sN/8AJx37Tv8A2H4v/Q7ipA+1T0r8s/8Agsf/AMjn8Nv+vG6/9GpX&#10;6mHpX5Z/8Fj/APkc/ht/143X/o1Kb2KjueBfCD/knWkfSX/0a9FHwg/5J1pH0l/9GvRWZZ5t4M/5&#10;OU0T/sa4v/Suv6E6/ns8Gf8AJymif9jXF/6V1/QnVRJlueH/ALa//JqHxQ/7Asv/ALLU37GP/JrH&#10;wx/7AkVQ/tr/APJqHxQ/7Asv/stTfsY/8msfDH/sCRVZB7V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P7Df/Jx37Tv/AGH4v/Q7ivtavin9hv8A5OO/ad/7D8X/AKHcVIH2qelfln/wWP8A+Rz+G3/X&#10;jdf+jUr9TD0r8s/+Cx//ACOfw2/68br/ANGpTexUdzwL4Qf8k60j6S/+jXoo+EH/ACTrSPpL/wCj&#10;XorMs828Gf8AJymif9jXF/6V1/QnX89ngz/k5TRP+xri/wDSuv6E6qJMtzw/9tf/AJNQ+KH/AGBZ&#10;f/Zam/Yx/wCTWPhj/wBgSKof21/+TUPih/2BZf8A2Wpv2Mf+TWPhj/2BIqsg9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f2G/+Tjv2nf8AsPxf+h3Ffa1fFP7D&#10;f/Jx37Tv/Yfi/wDQ7ipA+1T0r8s/+Cx//I5/Db/rxuv/AEalfqYelfln/wAFj/8Akc/ht/143X/o&#10;1Kb2KjueBfCD/knWkfSX/wBGvRR8IP8AknWkfSX/ANGvRWZZ5t4M/wCTlNE/7GuL/wBK6/oTr+ez&#10;wZ/ycpon/Y1xf+ldf0J1USZbnh/7a/8Ayah8UP8AsCy/+y1N+xj/AMmsfDH/ALAkVQ/tr/8AJqHx&#10;Q/7Asv8A7LU37GP/ACax8Mf+wJFVkHtV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8U/sN/wDJx37T&#10;v/Yfi/8AQ7ivtavin9hv/k479p3/ALD8X/odxUgfap6V+Wf/AAWP/wCRz+G3/Xjdf+jUr9TD0r8s&#10;/wDgsf8A8jn8Nv8Arxuv/RqU3sVHc8C+EH/JOtI+kv8A6Neij4Qf8k60j6S/+jXorMs828Gf8nKa&#10;J/2NcX/pXX9Cdfz2eDP+TlNE/wCxri/9K6/oTqoky3PD/wBtf/k1D4of9gWX/wBlqb9jH/k1j4Y/&#10;9gSKof21/wDk1D4of9gWX/2Wpv2Mf+TWPhj/ANgSKrIPaq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4p/Yb/5OO/ad/7D8X/odxX2tXxT+w3/AMnHftO/9h+L/wBDuKkD7VPSvyz/AOCx/wDyOfw2/wCv&#10;G6/9GpX6mHpX5Z/8Fj/+Rz+G3/Xjdf8Ao1Kb2KjueBfCD/knWkfSX/0a9FHwg/5J1pH0l/8ARr0V&#10;mWebeDP+TlNE/wCxri/9K6/oTr+ezwZ/ycpon/Y1xf8ApXX9CdVEmW54f+2v/wAmofFD/sCy/wDs&#10;tTfsY/8AJrHwx/7AkVQ/tr/8mofFD/sCy/8AstTfsY/8msfDH/sCRVZB7V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P7Df/ACcd+07/ANh+L/0O4r7Wr4p/Yb/5OO/ad/7D8X/odxUgfap6V+Wf/BY/&#10;/kc/ht/143X/AKNSv1MPSvyz/wCCx/8AyOfw2/68br/0alN7FR3PAvhB/wAk60j6S/8Ao16KPhB/&#10;yTrSPpL/AOjXorMs828Gf8nKaJ/2NcX/AKV1/QnX89ngz/k5TRP+xri/9K6/oTqoky3PD/21/wDk&#10;1D4of9gWX/2Wpv2Mf+TWPhj/ANgSKof21/8Ak1D4of8AYFl/9lqb9jH/AJNY+GP/AGBIqsg9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P7Df/Jx37Tv/AGH4v/Q7ivtavin9hv8A5OO/&#10;ad/7D8X/AKHcVIH2qelfln/wWP8A+Rz+G3/Xjdf+jUr9TD0r8s/+Cx//ACOfw2/68br/ANGpTexU&#10;dzwL4Qf8k60j6S/+jXoo+EH/ACTrSPpL/wCjXorMs828Gf8AJymif9jXF/6V1/QnX89ngz/k5TRP&#10;+xri/wDSuv6E6qJMtzw/9tf/AJNQ+KH/AGBZf/Zam/Yx/wCTWPhj/wBgSKof21/+TUPih/2BZf8A&#10;2Wpv2Mf+TWPhj/2BIqsg9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in9hv/AJOO/ad/7D8X/odx&#10;X2tXxT+w3/ycd+07/wBh+L/0O4qQPtU9K/LP/gsf/wAjn8Nv+vG6/wDRqV+ph6V+Wf8AwWP/AORz&#10;+G3/AF43X/o1Kb2KjueBfCD/AJJ1pH0l/wDRr0UfCD/knWkfSX/0a9FZlnm3gz/k5TRP+xri/wDS&#10;uv6E6/ns8Gf8nKaJ/wBjXF/6V1/QnVRJlueH/tr/APJqHxQ/7Asv/stTfsY/8msfDH/sCRVD+2v/&#10;AMmofFD/ALAsv/stTfsY/wDJrHwx/wCwJFVkHtV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8U/sN/&#10;8nHftO/9h+L/ANDuK+1q+Kf2G/8Ak479p3/sPxf+h3FSB9qnpX5Z/wDBY/8A5HP4bf8AXjdf+jUr&#10;9TD0r8s/+Cx//I5/Db/rxuv/AEalN7FR3PAvhB/yTrSPpL/6Neij4Qf8k60j6S/+jXorMs828Gf8&#10;nKaJ/wBjXF/6V1/QnX89ngz/AJOU0T/sa4v/AErr+hOqiTLc8P8A21/+TUPih/2BZf8A2Wpv2Mf+&#10;TWPhj/2BIqh/bX/5NQ+KH/YFl/8AZam/Yx/5NY+GP/YEiqyD2q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f2G/+Tjv2nf8AsPxf+h3Ffa1fFP7Df/Jx37Tv/Yfi/wDQ7ipA+1T0r8s/+Cx//I5/Db/r&#10;xuv/AEalfqYelfln/wAFj/8Akc/ht/143X/o1Kb2KjueBfCD/knWkfSX/wBGvRR8IP8AknWkfSX/&#10;ANGvRWZZ5t4M/wCTlNE/7GuL/wBK6/oTr+ezwZ/ycpon/Y1xf+ldf0J1USZbnh/7a/8Ayah8UP8A&#10;sCy/+y1N+xj/AMmsfDH/ALAkVQ/tr/8AJqHxQ/7Asv8A7LU37GP/ACax8Mf+wJFVkHtV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4p/Yb/5OO/ad/7D8X/odxX2tXxT+w3/AMnHftO/&#10;9h+L/wBDuKkD7VPSvyz/AOCx/wDyOfw2/wCvG6/9GpX6mHpX5Z/8Fj/+Rz+G3/Xjdf8Ao1Kb2Kju&#10;eBfCD/knWkfSX/0a9FHwg/5J1pH0l/8ARr0VmWebeDP+TlNE/wCxri/9K6/oTr+ezwZ/ycpon/Y1&#10;xf8ApXX9CdVEmW54f+2v/wAmofFD/sCy/wDstTfsY/8AJrHwx/7AkVQ/tr/8mofFD/sCy/8AstTf&#10;sY/8msfDH/sCRVZB7V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P7Df/ACcd+07/ANh+L/0O4r7W&#10;r4p/Yb/5OO/ad/7D8X/odxUgfap6V+Wf/BY//kc/ht/143X/AKNSv1MPSvyz/wCCx/8AyOfw2/68&#10;br/0alN7FR3PAvhB/wAk60j6S/8Ao16KPhB/yTrSPpL/AOjXorMs828Gf8nKaJ/2NcX/AKV1/QnX&#10;89ngz/k5TRP+xri/9K6/oTqoky3PD/21/wDk1D4of9gWX/2Wpv2Mf+TWPhj/ANgSKof21/8Ak1D4&#10;of8AYFl/9lqb9jH/AJNY+GP/AGBIqsg9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in9hv8A5OO/&#10;ad/7D8X/AKHcV9rV8U/sN/8AJx37Tv8A2H4v/Q7ipA+1T0r8s/8Agsf/AMjn8Nv+vG6/9GpX6mHp&#10;X5Z/8Fj/APkc/ht/143X/o1Kb2KjueBfCD/knWkfSX/0a9FHwg/5J1pH0l/9GvRWZZ5t4M/5OU0T&#10;/sa4v/Suv6E6/ns8Gf8AJymif9jXF/6V1/QnVRJlueH/ALa//JqHxQ/7Asv/ALLU37GP/JrHwx/7&#10;AkVQ/tr/APJqHxQ/7Asv/stTfsY/8msfDH/sCRVZB7V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P7Df/Jx37Tv/AGH4v/Q7ivtavin9hv8A5OO/ad/7D8X/AKHcVIH2qelfln/wWP8A+Rz+G3/Xjdf+&#10;jUr9TD0r8s/+Cx//ACOfw2/68br/ANGpTexUdzwL4Qf8k60j6S/+jXoo+EH/ACTrSPpL/wCjXorM&#10;s828Gf8AJymif9jXF/6V1/QnX89ngz/k5TRP+xri/wDSuv6E6qJMtzw/9tf/AJNQ+KH/AGBZf/Za&#10;m/Yx/wCTWPhj/wBgSKof21/+TUPih/2BZf8A2Wpv2Mf+TWPhj/2BIqsg9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vin9hv/AJOO/ad/7D8X/odxX2tXxT+w3/ycd+07/wBh+L/0O4qQPtU9K/LP/gsf&#10;/wAjn8Nv+vG6/wDRqV+ph6V+Wf8AwWP/AORz+G3/AF43X/o1Kb2KjueBfCD/AJJ1pH0l/wDRr0Uf&#10;CD/knWkfSX/0a9FZlnm3gz/k5TRP+xri/wDSuv6E6/ns8Gf8nKaJ/wBjXF/6V1/QnVRJlueH/tr/&#10;APJqHxQ/7Asv/stTfsY/8msfDH/sCRVD+2v/AMmofFD/ALAsv/stTfsY/wDJrHwx/wCwJFVkHtV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f2G/+Tjv2nf8AsPxf+h3Ffa1fFP7Df/Jx&#10;37Tv/Yfi/wDQ7ipA+1T0r8s/+Cx//I5/Db/rxuv/AEalfqYelfln/wAFj/8Akc/ht/143X/o1Kb2&#10;KjueBfCD/knWkfSX/wBGvRR8IP8AknWkfSX/ANGvRWZZ5t4M/wCTlNE/7GuL/wBK6/oTr+ezwZ/y&#10;cpon/Y1xf+ldf0J1USZbnh/7a/8Ayah8UP8AsCy/+y1N+xj/AMmsfDH/ALAkVQ/tr/8AJqHxQ/7A&#10;sv8A7LU37GP/ACax8Mf+wJFVkHtV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8U/sN/wDJx37Tv/Yf&#10;i/8AQ7ivtavin9hv/k479p3/ALD8X/odxUgfap6V+Wf/AAWP/wCRz+G3/Xjdf+jUr9TD0r8s/wDg&#10;sf8A8jn8Nv8Arxuv/RqU3sVHc8C+EH/JOtI+kv8A6Neij4Qf8k60j6S/+jXorMs828Gf8nKaJ/2N&#10;cX/pXX9Cdfz2eDP+TlNE/wCxri/9K6/oTqoky3PD/wBtf/k1D4of9gWX/wBlqb9jH/k1j4Y/9gSK&#10;of21/wDk1D4of9gWX/2Wpv2Mf+TWPhj/ANgSKrIPaq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4p/&#10;Yb/5OO/ad/7D8X/odxX2tXxT+w3/AMnHftO/9h+L/wBDuKkD7VPSvyz/AOCx/wDyOfw2/wCvG6/9&#10;GpX6mHpX5Z/8Fj/+Rz+G3/Xjdf8Ao1Kb2KjueBfCD/knWkfSX/0a9FHwg/5J1pH0l/8ARr0VmWeb&#10;eDP+TlNE/wCxri/9K6/oTr+ezwZ/ycpon/Y1xf8ApXX9CdVEmW54f+2v/wAmofFD/sCy/wDstTfs&#10;Y/8AJrHwx/7AkVQ/tr/8mofFD/sCy/8AstTfsY/8msfDH/sCRVZB7V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P7Df/ACcd+07/ANh+L/0O4r7Wr4p/Yb/5OO/ad/7D8X/odxUgfap6V+Wf/BY//kc/&#10;ht/143X/AKNSv1MPSvyz/wCCx/8AyOfw2/68br/0alN7FR3PAvhB/wAk60j6S/8Ao16KPhB/yTrS&#10;PpL/AOjXorMs828Gf8nKaJ/2NcX/AKV1/QnX89ngz/k5TRP+xri/9K6/oTqoky3PD/21/wDk1D4o&#10;f9gWX/2Wpv2Mf+TWPhj/ANgSKof21/8Ak1D4of8AYFl/9lqb9jH/AJNY+GP/AGBIqsg9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in9hv/AJOO/ad/7D8X/odxX2tX&#10;xT+w3/ycd+07/wBh+L/0O4qQPtU9K/LP/gsf/wAjn8Nv+vG6/wDRqV+ph6V+Wf8AwWP/AORz+G3/&#10;AF43X/o1Kb2KjueBfCD/AJJ1pH0l/wDRr0UfCD/knWkfSX/0a9FZlnm3gz/k5TRP+xri/wDSuv6E&#10;6/ns8Gf8nKaJ/wBjXF/6V1/QnVRJlueH/tr/APJqHxQ/7Asv/stTfsY/8msfDH/sCRVD+2v/AMmo&#10;fFD/ALAsv/stTfsY/wDJrHwx/wCwJFVkHtV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U/sN/8nHf&#10;tO/9h+L/ANDuK+1q+Kf2G/8Ak479p3/sPxf+h3FSB9qnpX5Z/wDBY/8A5HP4bf8AXjdf+jUr9TD0&#10;r8s/+Cx//I5/Db/rxuv/AEalN7FR3PAvhB/yTrSPpL/6Neij4Qf8k60j6S/+jXorMs828Gf8nKaJ&#10;/wBjXF/6V1/QnX89ngz/AJOU0T/sa4v/AErr+hOqiTLc8P8A21/+TUPih/2BZf8A2Wpv2Mf+TWPh&#10;j/2BIqh/bX/5NQ+KH/YFl/8AZam/Yx/5NY+GP/YEiqyD2q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625;top:2253;width:9360;height:1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">
                  <v:imagedata r:id="rId9" o:title=""/>
                </v:shape>
                <v:rect id="Rectangle 4" o:spid="_x0000_s1028" style="position:absolute;left:1615;top:2243;width:9377;height:13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" filled="f" strokecolor="blue"/>
                <v:shape id="Picture 5" o:spid="_x0000_s1029" type="#_x0000_t75" style="position:absolute;left:4412;top:4324;width:4034;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">
                  <v:imagedata r:id="rId10" o:title=""/>
                </v:shape>
                <w10:wrap anchorx="page" anchory="page"/>
              </v:group>
            </w:pict>
          </mc:Fallback>
        </mc:AlternateContent>
      </w:r>
      <w:r>
        <w:rPr>
          <w:sz w:val="26"/>
        </w:rPr>
        <w:t xml:space="preserve">ĐẠI </w:t>
      </w:r>
      <w:r>
        <w:rPr>
          <w:sz w:val="26"/>
        </w:rPr>
        <w:t>HỌC QUỐC GIA THÀNH PHỐ HỒ CHÍ MINH</w:t>
      </w:r>
    </w:p>
    <w:p w:rsidR="00E333A1" w:rsidRDefault="00E333A1" w:rsidP="00E333A1">
      <w:pPr>
        <w:ind w:left="-990" w:right="-716"/>
        <w:jc w:val="center"/>
        <w:rPr>
          <w:b/>
        </w:rPr>
      </w:pPr>
      <w:r w:rsidRPr="00E333A1">
        <w:rPr>
          <w:b/>
        </w:rPr>
        <w:t>TRƯỜNG ĐẠI HỌC CÔNG NGHỆ THÔNG TIN</w:t>
      </w:r>
    </w:p>
    <w:p w:rsidR="00E333A1" w:rsidRDefault="00E333A1" w:rsidP="00E333A1">
      <w:pPr>
        <w:ind w:left="-990" w:right="-716"/>
        <w:jc w:val="center"/>
        <w:rPr>
          <w:b/>
        </w:rPr>
      </w:pPr>
      <w:r>
        <w:rPr>
          <w:b/>
        </w:rPr>
        <w:t>KHOA HỆ THÔNG THÔNG TIN</w:t>
      </w:r>
    </w:p>
    <w:p w:rsidR="00E333A1" w:rsidRPr="00EE779B" w:rsidRDefault="00E333A1" w:rsidP="00E333A1">
      <w:pPr>
        <w:pStyle w:val="BodyText"/>
        <w:spacing w:before="1"/>
        <w:ind w:left="720" w:right="1477" w:firstLine="720"/>
      </w:pPr>
      <w:r>
        <w:rPr>
          <w:w w:val="99"/>
        </w:rPr>
        <w:t>-----</w:t>
      </w:r>
      <w:r>
        <w:rPr>
          <w:rFonts w:ascii="Wingdings" w:hAnsi="Wingdings"/>
          <w:w w:val="272"/>
        </w:rPr>
        <w:t></w:t>
      </w:r>
      <w:r>
        <w:rPr>
          <w:rFonts w:ascii="Wingdings" w:hAnsi="Wingdings"/>
          <w:spacing w:val="2"/>
          <w:w w:val="272"/>
        </w:rPr>
        <w:t></w:t>
      </w:r>
      <w:r>
        <w:rPr>
          <w:rFonts w:ascii="Wingdings" w:hAnsi="Wingdings"/>
          <w:spacing w:val="-1"/>
          <w:w w:val="332"/>
        </w:rPr>
        <w:t></w:t>
      </w:r>
      <w:r>
        <w:rPr>
          <w:rFonts w:ascii="Wingdings" w:hAnsi="Wingdings"/>
          <w:spacing w:val="2"/>
          <w:w w:val="272"/>
        </w:rPr>
        <w:t></w:t>
      </w:r>
      <w:r>
        <w:rPr>
          <w:rFonts w:ascii="Wingdings" w:hAnsi="Wingdings"/>
          <w:w w:val="272"/>
        </w:rPr>
        <w:t></w:t>
      </w:r>
      <w:r>
        <w:rPr>
          <w:w w:val="99"/>
        </w:rPr>
        <w:t>-----</w:t>
      </w:r>
    </w:p>
    <w:p w:rsidR="00E333A1" w:rsidRPr="00E333A1" w:rsidRDefault="00E333A1" w:rsidP="00E333A1">
      <w:pPr>
        <w:spacing w:before="213"/>
        <w:ind w:left="-990" w:right="-716"/>
        <w:jc w:val="center"/>
        <w:rPr>
          <w:b/>
        </w:rPr>
      </w:pPr>
    </w:p>
    <w:p w:rsidR="00E333A1" w:rsidRDefault="006578DC">
      <w:pPr>
        <w:suppressAutoHyphens w:val="0"/>
        <w:rPr>
          <w:sz w:val="26"/>
        </w:rPr>
      </w:pPr>
      <w:r w:rsidRPr="00DA47F2">
        <w:rPr>
          <w:noProof/>
          <w:sz w:val="26"/>
        </w:rPr>
        <mc:AlternateContent>
          <mc:Choice Requires="wps">
            <w:drawing>
              <wp:anchor distT="45720" distB="45720" distL="114300" distR="114300" simplePos="0" relativeHeight="251697152" behindDoc="0" locked="0" layoutInCell="1" allowOverlap="1" wp14:anchorId="0DC90E7C" wp14:editId="753D6B08">
                <wp:simplePos x="0" y="0"/>
                <wp:positionH relativeFrom="column">
                  <wp:posOffset>905510</wp:posOffset>
                </wp:positionH>
                <wp:positionV relativeFrom="paragraph">
                  <wp:posOffset>5541010</wp:posOffset>
                </wp:positionV>
                <wp:extent cx="4038600" cy="609600"/>
                <wp:effectExtent l="0" t="0" r="19050" b="190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609600"/>
                        </a:xfrm>
                        <a:prstGeom prst="rect">
                          <a:avLst/>
                        </a:prstGeom>
                        <a:solidFill>
                          <a:srgbClr val="FFFFFF"/>
                        </a:solidFill>
                        <a:ln w="9525">
                          <a:solidFill>
                            <a:schemeClr val="bg1"/>
                          </a:solidFill>
                          <a:miter lim="800000"/>
                          <a:headEnd/>
                          <a:tailEnd/>
                        </a:ln>
                      </wps:spPr>
                      <wps:txbx>
                        <w:txbxContent>
                          <w:p w:rsidR="006578DC" w:rsidRDefault="006578DC" w:rsidP="006578DC">
                            <w:pPr>
                              <w:pStyle w:val="Heading3"/>
                              <w:spacing w:before="187" w:line="240" w:lineRule="auto"/>
                              <w:ind w:right="1672"/>
                              <w:jc w:val="center"/>
                            </w:pPr>
                            <w:r>
                              <w:t>TP.HCM. Ngày 15 tháng 05 năm 2019</w:t>
                            </w:r>
                          </w:p>
                          <w:p w:rsidR="006578DC" w:rsidRDefault="006578DC" w:rsidP="006578D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C90E7C" id="_x0000_t202" coordsize="21600,21600" o:spt="202" path="m,l,21600r21600,l21600,xe">
                <v:stroke joinstyle="miter"/>
                <v:path gradientshapeok="t" o:connecttype="rect"/>
              </v:shapetype>
              <v:shape id="Text Box 2" o:spid="_x0000_s1026" type="#_x0000_t202" style="position:absolute;margin-left:71.3pt;margin-top:436.3pt;width:318pt;height:4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" strokecolor="white [3212]">
                <v:textbox>
                  <w:txbxContent>
                    <w:p w:rsidR="006578DC" w:rsidRDefault="006578DC" w:rsidP="006578DC">
                      <w:pPr>
                        <w:pStyle w:val="Heading3"/>
                        <w:spacing w:before="187" w:line="240" w:lineRule="auto"/>
                        <w:ind w:right="1672"/>
                        <w:jc w:val="center"/>
                      </w:pPr>
                      <w:r>
                        <w:t>TP.HCM. Ngày 15 tháng 05 năm 2019</w:t>
                      </w:r>
                    </w:p>
                    <w:p w:rsidR="006578DC" w:rsidRDefault="006578DC" w:rsidP="006578DC">
                      <w:pPr>
                        <w:jc w:val="center"/>
                      </w:pPr>
                    </w:p>
                  </w:txbxContent>
                </v:textbox>
                <w10:wrap type="square"/>
              </v:shape>
            </w:pict>
          </mc:Fallback>
        </mc:AlternateContent>
      </w:r>
      <w:r w:rsidRPr="00DA47F2">
        <w:rPr>
          <w:noProof/>
          <w:sz w:val="26"/>
        </w:rPr>
        <mc:AlternateContent>
          <mc:Choice Requires="wps">
            <w:drawing>
              <wp:anchor distT="45720" distB="45720" distL="114300" distR="114300" simplePos="0" relativeHeight="251695104" behindDoc="0" locked="0" layoutInCell="1" allowOverlap="1" wp14:anchorId="71AF00A9" wp14:editId="61B95804">
                <wp:simplePos x="0" y="0"/>
                <wp:positionH relativeFrom="column">
                  <wp:posOffset>-191770</wp:posOffset>
                </wp:positionH>
                <wp:positionV relativeFrom="paragraph">
                  <wp:posOffset>4881880</wp:posOffset>
                </wp:positionV>
                <wp:extent cx="5219700" cy="472440"/>
                <wp:effectExtent l="0" t="0" r="19050" b="2286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72440"/>
                        </a:xfrm>
                        <a:prstGeom prst="rect">
                          <a:avLst/>
                        </a:prstGeom>
                        <a:solidFill>
                          <a:srgbClr val="FFFFFF"/>
                        </a:solidFill>
                        <a:ln w="9525">
                          <a:solidFill>
                            <a:schemeClr val="bg1"/>
                          </a:solidFill>
                          <a:miter lim="800000"/>
                          <a:headEnd/>
                          <a:tailEnd/>
                        </a:ln>
                      </wps:spPr>
                      <wps:txbx>
                        <w:txbxContent>
                          <w:p w:rsidR="006578DC" w:rsidRPr="006578DC" w:rsidRDefault="006578DC" w:rsidP="006578DC">
                            <w:pPr>
                              <w:spacing w:before="227"/>
                              <w:jc w:val="both"/>
                              <w:rPr>
                                <w:b/>
                                <w:sz w:val="28"/>
                                <w:szCs w:val="28"/>
                              </w:rPr>
                            </w:pPr>
                            <w:r>
                              <w:rPr>
                                <w:b/>
                                <w:sz w:val="28"/>
                                <w:szCs w:val="28"/>
                              </w:rPr>
                              <w:t>Giảng viên hướng dẫn: Đỗ Thị Thanh Tuyền</w:t>
                            </w:r>
                          </w:p>
                          <w:p w:rsidR="006578DC" w:rsidRDefault="006578DC" w:rsidP="006578D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F00A9" id="_x0000_s1027" type="#_x0000_t202" style="position:absolute;margin-left:-15.1pt;margin-top:384.4pt;width:411pt;height:37.2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" strokecolor="white [3212]">
                <v:textbox>
                  <w:txbxContent>
                    <w:p w:rsidR="006578DC" w:rsidRPr="006578DC" w:rsidRDefault="006578DC" w:rsidP="006578DC">
                      <w:pPr>
                        <w:spacing w:before="227"/>
                        <w:jc w:val="both"/>
                        <w:rPr>
                          <w:b/>
                          <w:sz w:val="28"/>
                          <w:szCs w:val="28"/>
                        </w:rPr>
                      </w:pPr>
                      <w:r>
                        <w:rPr>
                          <w:b/>
                          <w:sz w:val="28"/>
                          <w:szCs w:val="28"/>
                        </w:rPr>
                        <w:t>Giảng viên hướng dẫn: Đỗ Thị Thanh Tuyền</w:t>
                      </w:r>
                    </w:p>
                    <w:p w:rsidR="006578DC" w:rsidRDefault="006578DC" w:rsidP="006578DC">
                      <w:pPr>
                        <w:jc w:val="center"/>
                      </w:pPr>
                    </w:p>
                  </w:txbxContent>
                </v:textbox>
                <w10:wrap type="square"/>
              </v:shape>
            </w:pict>
          </mc:Fallback>
        </mc:AlternateContent>
      </w:r>
      <w:r w:rsidRPr="00DA47F2">
        <w:rPr>
          <w:noProof/>
          <w:sz w:val="26"/>
        </w:rPr>
        <mc:AlternateContent>
          <mc:Choice Requires="wps">
            <w:drawing>
              <wp:anchor distT="45720" distB="45720" distL="114300" distR="114300" simplePos="0" relativeHeight="251693056" behindDoc="0" locked="0" layoutInCell="1" allowOverlap="1" wp14:anchorId="6EE2D980" wp14:editId="0FBEF46C">
                <wp:simplePos x="0" y="0"/>
                <wp:positionH relativeFrom="column">
                  <wp:posOffset>-382270</wp:posOffset>
                </wp:positionH>
                <wp:positionV relativeFrom="paragraph">
                  <wp:posOffset>4371975</wp:posOffset>
                </wp:positionV>
                <wp:extent cx="5219700" cy="533400"/>
                <wp:effectExtent l="0" t="0" r="19050"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33400"/>
                        </a:xfrm>
                        <a:prstGeom prst="rect">
                          <a:avLst/>
                        </a:prstGeom>
                        <a:solidFill>
                          <a:srgbClr val="FFFFFF"/>
                        </a:solidFill>
                        <a:ln w="9525">
                          <a:solidFill>
                            <a:schemeClr val="bg1"/>
                          </a:solidFill>
                          <a:miter lim="800000"/>
                          <a:headEnd/>
                          <a:tailEnd/>
                        </a:ln>
                      </wps:spPr>
                      <wps:txbx>
                        <w:txbxContent>
                          <w:p w:rsidR="006578DC" w:rsidRDefault="006578DC" w:rsidP="006578DC">
                            <w:pPr>
                              <w:spacing w:before="227"/>
                              <w:jc w:val="both"/>
                              <w:rPr>
                                <w:b/>
                                <w:sz w:val="32"/>
                              </w:rPr>
                            </w:pPr>
                            <w:r>
                              <w:rPr>
                                <w:b/>
                                <w:sz w:val="32"/>
                              </w:rPr>
                              <w:t>Môn học</w:t>
                            </w:r>
                            <w:r>
                              <w:rPr>
                                <w:b/>
                                <w:sz w:val="32"/>
                              </w:rPr>
                              <w:t xml:space="preserve">: </w:t>
                            </w:r>
                            <w:r>
                              <w:rPr>
                                <w:b/>
                                <w:sz w:val="32"/>
                              </w:rPr>
                              <w:t>Nhập Môn Công Nghệ Phần Mềm</w:t>
                            </w:r>
                          </w:p>
                          <w:p w:rsidR="006578DC" w:rsidRDefault="006578DC" w:rsidP="006578D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2D980" id="_x0000_s1028" type="#_x0000_t202" style="position:absolute;margin-left:-30.1pt;margin-top:344.25pt;width:411pt;height:42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" strokecolor="white [3212]">
                <v:textbox>
                  <w:txbxContent>
                    <w:p w:rsidR="006578DC" w:rsidRDefault="006578DC" w:rsidP="006578DC">
                      <w:pPr>
                        <w:spacing w:before="227"/>
                        <w:jc w:val="both"/>
                        <w:rPr>
                          <w:b/>
                          <w:sz w:val="32"/>
                        </w:rPr>
                      </w:pPr>
                      <w:r>
                        <w:rPr>
                          <w:b/>
                          <w:sz w:val="32"/>
                        </w:rPr>
                        <w:t>Môn học</w:t>
                      </w:r>
                      <w:r>
                        <w:rPr>
                          <w:b/>
                          <w:sz w:val="32"/>
                        </w:rPr>
                        <w:t xml:space="preserve">: </w:t>
                      </w:r>
                      <w:r>
                        <w:rPr>
                          <w:b/>
                          <w:sz w:val="32"/>
                        </w:rPr>
                        <w:t>Nhập Môn Công Nghệ Phần Mềm</w:t>
                      </w:r>
                    </w:p>
                    <w:p w:rsidR="006578DC" w:rsidRDefault="006578DC" w:rsidP="006578DC">
                      <w:pPr>
                        <w:jc w:val="center"/>
                      </w:pPr>
                    </w:p>
                  </w:txbxContent>
                </v:textbox>
                <w10:wrap type="square"/>
              </v:shape>
            </w:pict>
          </mc:Fallback>
        </mc:AlternateContent>
      </w:r>
      <w:r w:rsidRPr="00DA47F2">
        <w:rPr>
          <w:noProof/>
          <w:sz w:val="26"/>
        </w:rPr>
        <mc:AlternateContent>
          <mc:Choice Requires="wps">
            <w:drawing>
              <wp:anchor distT="45720" distB="45720" distL="114300" distR="114300" simplePos="0" relativeHeight="251691008" behindDoc="0" locked="0" layoutInCell="1" allowOverlap="1" wp14:anchorId="36B68C31" wp14:editId="142D0B18">
                <wp:simplePos x="0" y="0"/>
                <wp:positionH relativeFrom="column">
                  <wp:posOffset>-473710</wp:posOffset>
                </wp:positionH>
                <wp:positionV relativeFrom="paragraph">
                  <wp:posOffset>3724275</wp:posOffset>
                </wp:positionV>
                <wp:extent cx="5711190" cy="601980"/>
                <wp:effectExtent l="0" t="0" r="22860" b="2667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601980"/>
                        </a:xfrm>
                        <a:prstGeom prst="rect">
                          <a:avLst/>
                        </a:prstGeom>
                        <a:solidFill>
                          <a:srgbClr val="FFFFFF"/>
                        </a:solidFill>
                        <a:ln w="9525">
                          <a:solidFill>
                            <a:schemeClr val="bg1"/>
                          </a:solidFill>
                          <a:miter lim="800000"/>
                          <a:headEnd/>
                          <a:tailEnd/>
                        </a:ln>
                      </wps:spPr>
                      <wps:txbx>
                        <w:txbxContent>
                          <w:p w:rsidR="0009672E" w:rsidRDefault="0009672E" w:rsidP="0009672E">
                            <w:pPr>
                              <w:jc w:val="center"/>
                              <w:rPr>
                                <w:b/>
                                <w:sz w:val="40"/>
                              </w:rPr>
                            </w:pPr>
                            <w:r>
                              <w:rPr>
                                <w:b/>
                                <w:sz w:val="40"/>
                              </w:rPr>
                              <w:t>Hướng dẫn sử dụng phần mềm quản lý thư viện</w:t>
                            </w:r>
                          </w:p>
                          <w:p w:rsidR="0009672E" w:rsidRDefault="0009672E" w:rsidP="0009672E">
                            <w:pPr>
                              <w:jc w:val="center"/>
                            </w:pPr>
                            <w:r>
                              <w:t>(QLTV Soft</w:t>
                            </w:r>
                            <w:r w:rsidR="006578DC">
                              <w:t>w</w:t>
                            </w:r>
                            <w: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68C31" id="_x0000_s1029" type="#_x0000_t202" style="position:absolute;margin-left:-37.3pt;margin-top:293.25pt;width:449.7pt;height:47.4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" strokecolor="white [3212]">
                <v:textbox>
                  <w:txbxContent>
                    <w:p w:rsidR="0009672E" w:rsidRDefault="0009672E" w:rsidP="0009672E">
                      <w:pPr>
                        <w:jc w:val="center"/>
                        <w:rPr>
                          <w:b/>
                          <w:sz w:val="40"/>
                        </w:rPr>
                      </w:pPr>
                      <w:r>
                        <w:rPr>
                          <w:b/>
                          <w:sz w:val="40"/>
                        </w:rPr>
                        <w:t>Hướng dẫn sử dụng phần mềm quản lý thư viện</w:t>
                      </w:r>
                    </w:p>
                    <w:p w:rsidR="0009672E" w:rsidRDefault="0009672E" w:rsidP="0009672E">
                      <w:pPr>
                        <w:jc w:val="center"/>
                      </w:pPr>
                      <w:r>
                        <w:t>(QLTV Soft</w:t>
                      </w:r>
                      <w:r w:rsidR="006578DC">
                        <w:t>w</w:t>
                      </w:r>
                      <w:r>
                        <w:t>are)</w:t>
                      </w:r>
                    </w:p>
                  </w:txbxContent>
                </v:textbox>
                <w10:wrap type="square"/>
              </v:shape>
            </w:pict>
          </mc:Fallback>
        </mc:AlternateContent>
      </w:r>
      <w:r w:rsidRPr="00DA47F2">
        <w:rPr>
          <w:noProof/>
          <w:sz w:val="26"/>
        </w:rPr>
        <mc:AlternateContent>
          <mc:Choice Requires="wps">
            <w:drawing>
              <wp:anchor distT="45720" distB="45720" distL="114300" distR="114300" simplePos="0" relativeHeight="251688960" behindDoc="0" locked="0" layoutInCell="1" allowOverlap="1" wp14:anchorId="7519420D" wp14:editId="6507ECB3">
                <wp:simplePos x="0" y="0"/>
                <wp:positionH relativeFrom="column">
                  <wp:posOffset>-77470</wp:posOffset>
                </wp:positionH>
                <wp:positionV relativeFrom="paragraph">
                  <wp:posOffset>2817495</wp:posOffset>
                </wp:positionV>
                <wp:extent cx="5021580" cy="784860"/>
                <wp:effectExtent l="0" t="0" r="26670" b="1524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784860"/>
                        </a:xfrm>
                        <a:prstGeom prst="rect">
                          <a:avLst/>
                        </a:prstGeom>
                        <a:solidFill>
                          <a:srgbClr val="FFFFFF"/>
                        </a:solidFill>
                        <a:ln w="9525">
                          <a:solidFill>
                            <a:schemeClr val="bg1"/>
                          </a:solidFill>
                          <a:miter lim="800000"/>
                          <a:headEnd/>
                          <a:tailEnd/>
                        </a:ln>
                      </wps:spPr>
                      <wps:txbx>
                        <w:txbxContent>
                          <w:p w:rsidR="00E333A1" w:rsidRDefault="00E333A1" w:rsidP="0009672E">
                            <w:pPr>
                              <w:spacing w:before="86"/>
                              <w:ind w:left="-90" w:right="1672"/>
                              <w:jc w:val="both"/>
                              <w:rPr>
                                <w:b/>
                                <w:sz w:val="32"/>
                              </w:rPr>
                            </w:pPr>
                            <w:r>
                              <w:rPr>
                                <w:b/>
                                <w:sz w:val="32"/>
                              </w:rPr>
                              <w:t>Võ Nhật Bảo: 17520277</w:t>
                            </w:r>
                          </w:p>
                          <w:p w:rsidR="00E333A1" w:rsidRPr="00E333A1" w:rsidRDefault="00E333A1" w:rsidP="00E333A1">
                            <w:pPr>
                              <w:spacing w:before="86"/>
                              <w:ind w:left="-90" w:right="1672"/>
                              <w:jc w:val="both"/>
                              <w:rPr>
                                <w:b/>
                                <w:sz w:val="32"/>
                              </w:rPr>
                            </w:pPr>
                            <w:r>
                              <w:rPr>
                                <w:b/>
                                <w:sz w:val="32"/>
                              </w:rPr>
                              <w:t>Nguy</w:t>
                            </w:r>
                            <w:bookmarkStart w:id="0" w:name="_GoBack"/>
                            <w:bookmarkEnd w:id="0"/>
                            <w:r>
                              <w:rPr>
                                <w:b/>
                                <w:sz w:val="32"/>
                              </w:rPr>
                              <w:t xml:space="preserve">ễn Thị Thục Trinh: </w:t>
                            </w:r>
                            <w:r w:rsidR="0009672E">
                              <w:rPr>
                                <w:b/>
                                <w:sz w:val="32"/>
                              </w:rPr>
                              <w:t>17521164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9420D" id="_x0000_s1030" type="#_x0000_t202" style="position:absolute;margin-left:-6.1pt;margin-top:221.85pt;width:395.4pt;height:61.8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" strokecolor="white [3212]">
                <v:textbox>
                  <w:txbxContent>
                    <w:p w:rsidR="00E333A1" w:rsidRDefault="00E333A1" w:rsidP="0009672E">
                      <w:pPr>
                        <w:spacing w:before="86"/>
                        <w:ind w:left="-90" w:right="1672"/>
                        <w:jc w:val="both"/>
                        <w:rPr>
                          <w:b/>
                          <w:sz w:val="32"/>
                        </w:rPr>
                      </w:pPr>
                      <w:r>
                        <w:rPr>
                          <w:b/>
                          <w:sz w:val="32"/>
                        </w:rPr>
                        <w:t>Võ Nhật Bảo: 17520277</w:t>
                      </w:r>
                    </w:p>
                    <w:p w:rsidR="00E333A1" w:rsidRPr="00E333A1" w:rsidRDefault="00E333A1" w:rsidP="00E333A1">
                      <w:pPr>
                        <w:spacing w:before="86"/>
                        <w:ind w:left="-90" w:right="1672"/>
                        <w:jc w:val="both"/>
                        <w:rPr>
                          <w:b/>
                          <w:sz w:val="32"/>
                        </w:rPr>
                      </w:pPr>
                      <w:r>
                        <w:rPr>
                          <w:b/>
                          <w:sz w:val="32"/>
                        </w:rPr>
                        <w:t>Nguy</w:t>
                      </w:r>
                      <w:bookmarkStart w:id="1" w:name="_GoBack"/>
                      <w:bookmarkEnd w:id="1"/>
                      <w:r>
                        <w:rPr>
                          <w:b/>
                          <w:sz w:val="32"/>
                        </w:rPr>
                        <w:t xml:space="preserve">ễn Thị Thục Trinh: </w:t>
                      </w:r>
                      <w:r w:rsidR="0009672E">
                        <w:rPr>
                          <w:b/>
                          <w:sz w:val="32"/>
                        </w:rPr>
                        <w:t>17521164</w:t>
                      </w:r>
                    </w:p>
                  </w:txbxContent>
                </v:textbox>
                <w10:wrap type="topAndBottom"/>
              </v:shape>
            </w:pict>
          </mc:Fallback>
        </mc:AlternateContent>
      </w:r>
      <w:r w:rsidRPr="00DA47F2">
        <w:rPr>
          <w:noProof/>
          <w:sz w:val="26"/>
        </w:rPr>
        <mc:AlternateContent>
          <mc:Choice Requires="wps">
            <w:drawing>
              <wp:anchor distT="45720" distB="45720" distL="114300" distR="114300" simplePos="0" relativeHeight="251686912" behindDoc="0" locked="0" layoutInCell="1" allowOverlap="1" wp14:anchorId="344F1A47" wp14:editId="59AFE058">
                <wp:simplePos x="0" y="0"/>
                <wp:positionH relativeFrom="column">
                  <wp:posOffset>654685</wp:posOffset>
                </wp:positionH>
                <wp:positionV relativeFrom="paragraph">
                  <wp:posOffset>2348865</wp:posOffset>
                </wp:positionV>
                <wp:extent cx="3204845" cy="40957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845" cy="409575"/>
                        </a:xfrm>
                        <a:prstGeom prst="rect">
                          <a:avLst/>
                        </a:prstGeom>
                        <a:solidFill>
                          <a:srgbClr val="FFFFFF"/>
                        </a:solidFill>
                        <a:ln w="9525">
                          <a:solidFill>
                            <a:schemeClr val="bg1"/>
                          </a:solidFill>
                          <a:miter lim="800000"/>
                          <a:headEnd/>
                          <a:tailEnd/>
                        </a:ln>
                      </wps:spPr>
                      <wps:txbx>
                        <w:txbxContent>
                          <w:p w:rsidR="00E333A1" w:rsidRDefault="00E333A1" w:rsidP="00E333A1">
                            <w:pPr>
                              <w:spacing w:before="86"/>
                              <w:ind w:left="1600" w:right="1672"/>
                              <w:jc w:val="center"/>
                              <w:rPr>
                                <w:b/>
                                <w:sz w:val="32"/>
                              </w:rPr>
                            </w:pPr>
                            <w:r>
                              <w:rPr>
                                <w:b/>
                                <w:sz w:val="32"/>
                              </w:rPr>
                              <w:t>Tác giả</w:t>
                            </w:r>
                          </w:p>
                          <w:p w:rsidR="00E333A1" w:rsidRDefault="00E333A1" w:rsidP="00E333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F1A47" id="_x0000_s1031" type="#_x0000_t202" style="position:absolute;margin-left:51.55pt;margin-top:184.95pt;width:252.35pt;height:32.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" strokecolor="white [3212]">
                <v:textbox>
                  <w:txbxContent>
                    <w:p w:rsidR="00E333A1" w:rsidRDefault="00E333A1" w:rsidP="00E333A1">
                      <w:pPr>
                        <w:spacing w:before="86"/>
                        <w:ind w:left="1600" w:right="1672"/>
                        <w:jc w:val="center"/>
                        <w:rPr>
                          <w:b/>
                          <w:sz w:val="32"/>
                        </w:rPr>
                      </w:pPr>
                      <w:r>
                        <w:rPr>
                          <w:b/>
                          <w:sz w:val="32"/>
                        </w:rPr>
                        <w:t>Tác giả</w:t>
                      </w:r>
                    </w:p>
                    <w:p w:rsidR="00E333A1" w:rsidRDefault="00E333A1" w:rsidP="00E333A1"/>
                  </w:txbxContent>
                </v:textbox>
                <w10:wrap type="square"/>
              </v:shape>
            </w:pict>
          </mc:Fallback>
        </mc:AlternateContent>
      </w:r>
      <w:r w:rsidR="00E333A1">
        <w:rPr>
          <w:sz w:val="26"/>
        </w:rPr>
        <w:br w:type="page"/>
      </w:r>
    </w:p>
    <w:p w:rsidR="00E333A1" w:rsidRPr="00E333A1" w:rsidRDefault="00E333A1" w:rsidP="00E333A1">
      <w:pPr>
        <w:spacing w:before="213"/>
        <w:ind w:right="94"/>
        <w:jc w:val="center"/>
        <w:rPr>
          <w:sz w:val="26"/>
        </w:rPr>
      </w:pPr>
    </w:p>
    <w:p w:rsidR="00EB7F0C" w:rsidRDefault="005F7F5C">
      <w:pPr>
        <w:pStyle w:val="Heading1"/>
        <w:tabs>
          <w:tab w:val="right" w:leader="dot" w:pos="7644"/>
        </w:tabs>
      </w:pPr>
      <w:r>
        <w:rPr>
          <w:sz w:val="24"/>
          <w:szCs w:val="24"/>
        </w:rPr>
        <w:t>GIỚI THIỆU</w:t>
      </w:r>
    </w:p>
    <w:p w:rsidR="00EB7F0C" w:rsidRDefault="005F7F5C">
      <w:pPr>
        <w:pStyle w:val="Standard"/>
        <w:rPr>
          <w:sz w:val="32"/>
          <w:szCs w:val="32"/>
        </w:rPr>
      </w:pPr>
      <w:r>
        <w:rPr>
          <w:sz w:val="32"/>
          <w:szCs w:val="32"/>
        </w:rPr>
        <w:t>Trong thời đại tri thức ngày nay, việc nâng cao chất lượng giáo dục là nhiệm vụ quan trong hàng đầu nước ta. Song song với việc đào tạo, việc quản lý cũng không kém phần quan trong đặc biệt là việc quản lý sách trong các thư viện. Hằng ngày một số lượng lớn sách trong các thư viện được sử dụng. Việc quản lý sách vốn đã rất khó khan, nhưng do nhu cầu đọc của chúng ta ngày càng tăng nên quản lý sách trong thư viện càng khó khan hơn.</w:t>
      </w:r>
    </w:p>
    <w:p w:rsidR="00EB7F0C" w:rsidRDefault="00EB7F0C">
      <w:pPr>
        <w:pStyle w:val="Standard"/>
        <w:rPr>
          <w:sz w:val="32"/>
          <w:szCs w:val="32"/>
        </w:rPr>
      </w:pPr>
    </w:p>
    <w:p w:rsidR="00EB7F0C" w:rsidRDefault="005F7F5C">
      <w:pPr>
        <w:pStyle w:val="Standard"/>
        <w:rPr>
          <w:sz w:val="32"/>
          <w:szCs w:val="32"/>
        </w:rPr>
      </w:pPr>
      <w:r>
        <w:rPr>
          <w:sz w:val="32"/>
          <w:szCs w:val="32"/>
        </w:rPr>
        <w:t>Hiểu được tâm lý và mong muốn của những người quản lý nhóm F5RERESH đã tạo ra phần mềm quản lý thư viện này nhằm giải quyết phần nào khó khăn trên. Phần mềm hỗ trợ các chức năng thông dụng mà nhiệm vụ của thủ thư hay làm hỗ trợ việc lưu trữ dữ liệu sách, thông tin mượn trả sách và các mẫu báo cáo của phần mềm.</w:t>
      </w:r>
    </w:p>
    <w:p w:rsidR="00EB7F0C" w:rsidRDefault="005F7F5C">
      <w:pPr>
        <w:pStyle w:val="Standard"/>
        <w:rPr>
          <w:sz w:val="32"/>
          <w:szCs w:val="32"/>
        </w:rPr>
      </w:pPr>
      <w:r>
        <w:rPr>
          <w:sz w:val="32"/>
          <w:szCs w:val="32"/>
        </w:rPr>
        <w:t>Phần mềm được phát triển dựa trên các nển tảng: Hệ điều hành Windown, Microsoft SQL Sever và các Framework như Devexpress, Bunifu, DotNetBar, dữ dụng ngôn ngữ C# để tạo ra phần mềm. Để biết rõ về phần mềm hãy cũng tôi tiến hành cài đặt và sử dụng.</w:t>
      </w:r>
    </w:p>
    <w:p w:rsidR="00EB7F0C" w:rsidRDefault="005F7F5C">
      <w:pPr>
        <w:pStyle w:val="Heading1"/>
        <w:pageBreakBefore/>
        <w:numPr>
          <w:ilvl w:val="0"/>
          <w:numId w:val="36"/>
        </w:numPr>
        <w:rPr>
          <w:sz w:val="24"/>
          <w:szCs w:val="24"/>
        </w:rPr>
      </w:pPr>
      <w:bookmarkStart w:id="2" w:name="_Hlk9336705"/>
      <w:r>
        <w:rPr>
          <w:sz w:val="24"/>
          <w:szCs w:val="24"/>
        </w:rPr>
        <w:lastRenderedPageBreak/>
        <w:t>Hướng dẫn cài đặt phần mềm</w:t>
      </w:r>
    </w:p>
    <w:p w:rsidR="00EB7F0C" w:rsidRDefault="005F7F5C">
      <w:pPr>
        <w:pStyle w:val="Standard"/>
        <w:jc w:val="both"/>
      </w:pPr>
      <w:r>
        <w:t>Chương trình này được cài đặt trên hệ điều hành Windows và có phần mềm Microsoft SQL Sever</w:t>
      </w:r>
    </w:p>
    <w:p w:rsidR="00EB7F0C" w:rsidRDefault="005F7F5C">
      <w:pPr>
        <w:pStyle w:val="Heading2"/>
        <w:rPr>
          <w:sz w:val="24"/>
        </w:rPr>
      </w:pPr>
      <w:r>
        <w:rPr>
          <w:sz w:val="24"/>
        </w:rPr>
        <w:t>Thêm cơ sở dữ liệu QLTV vào database</w:t>
      </w:r>
    </w:p>
    <w:p w:rsidR="00EB7F0C" w:rsidRDefault="005F7F5C">
      <w:pPr>
        <w:pStyle w:val="Standard"/>
        <w:numPr>
          <w:ilvl w:val="0"/>
          <w:numId w:val="37"/>
        </w:numPr>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257175</wp:posOffset>
            </wp:positionV>
            <wp:extent cx="4860292" cy="2385056"/>
            <wp:effectExtent l="0" t="0" r="0" b="0"/>
            <wp:wrapTopAndBottom/>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60292" cy="2385056"/>
                    </a:xfrm>
                    <a:prstGeom prst="rect">
                      <a:avLst/>
                    </a:prstGeom>
                    <a:noFill/>
                    <a:ln>
                      <a:noFill/>
                      <a:prstDash/>
                    </a:ln>
                  </pic:spPr>
                </pic:pic>
              </a:graphicData>
            </a:graphic>
          </wp:anchor>
        </w:drawing>
      </w:r>
      <w:r>
        <w:t>Bước 1: Mở phần mềm SQL Sever và chọn Import Data</w:t>
      </w:r>
    </w:p>
    <w:p w:rsidR="00EB7F0C" w:rsidRDefault="005F7F5C">
      <w:pPr>
        <w:pStyle w:val="Picture"/>
        <w:numPr>
          <w:ilvl w:val="0"/>
          <w:numId w:val="37"/>
        </w:numPr>
      </w:pPr>
      <w:r>
        <w:rPr>
          <w:noProof/>
          <w:sz w:val="24"/>
          <w:szCs w:val="24"/>
        </w:rPr>
        <w:drawing>
          <wp:anchor distT="0" distB="0" distL="114300" distR="114300" simplePos="0" relativeHeight="251659264" behindDoc="0" locked="0" layoutInCell="1" allowOverlap="1">
            <wp:simplePos x="0" y="0"/>
            <wp:positionH relativeFrom="margin">
              <wp:posOffset>-1271</wp:posOffset>
            </wp:positionH>
            <wp:positionV relativeFrom="paragraph">
              <wp:posOffset>2955285</wp:posOffset>
            </wp:positionV>
            <wp:extent cx="4860292" cy="2987043"/>
            <wp:effectExtent l="0" t="0" r="0" b="3807"/>
            <wp:wrapTopAndBottom/>
            <wp:docPr id="2" name="Picture 2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60292" cy="2987043"/>
                    </a:xfrm>
                    <a:prstGeom prst="rect">
                      <a:avLst/>
                    </a:prstGeom>
                    <a:noFill/>
                    <a:ln>
                      <a:noFill/>
                      <a:prstDash/>
                    </a:ln>
                  </pic:spPr>
                </pic:pic>
              </a:graphicData>
            </a:graphic>
          </wp:anchor>
        </w:drawing>
      </w:r>
      <w:r>
        <w:rPr>
          <w:sz w:val="24"/>
          <w:szCs w:val="24"/>
        </w:rPr>
        <w:t xml:space="preserve">Bước 2: Chọn </w:t>
      </w:r>
      <w:r>
        <w:rPr>
          <w:b/>
          <w:sz w:val="24"/>
          <w:szCs w:val="24"/>
        </w:rPr>
        <w:t xml:space="preserve">Next </w:t>
      </w:r>
      <w:r>
        <w:rPr>
          <w:rFonts w:ascii="Wingdings 3" w:eastAsia="Wingdings 3" w:hAnsi="Wingdings 3" w:cs="Wingdings 3"/>
          <w:sz w:val="24"/>
          <w:szCs w:val="24"/>
        </w:rPr>
        <w:t></w:t>
      </w:r>
      <w:r>
        <w:rPr>
          <w:sz w:val="24"/>
          <w:szCs w:val="24"/>
        </w:rPr>
        <w:t xml:space="preserve"> </w:t>
      </w:r>
      <w:r>
        <w:rPr>
          <w:b/>
          <w:sz w:val="24"/>
          <w:szCs w:val="24"/>
        </w:rPr>
        <w:t>Browse…</w:t>
      </w:r>
      <w:r>
        <w:rPr>
          <w:rFonts w:ascii="Wingdings 3" w:eastAsia="Wingdings 3" w:hAnsi="Wingdings 3" w:cs="Wingdings 3"/>
          <w:sz w:val="24"/>
          <w:szCs w:val="24"/>
        </w:rPr>
        <w:t></w:t>
      </w:r>
      <w:r>
        <w:rPr>
          <w:sz w:val="24"/>
          <w:szCs w:val="24"/>
        </w:rPr>
        <w:t xml:space="preserve"> Tìm tới thu mục chứ file QLTV.bacpac</w:t>
      </w:r>
    </w:p>
    <w:p w:rsidR="00EB7F0C" w:rsidRDefault="005F7F5C">
      <w:pPr>
        <w:pStyle w:val="Picture"/>
        <w:numPr>
          <w:ilvl w:val="0"/>
          <w:numId w:val="37"/>
        </w:numPr>
      </w:pPr>
      <w:r>
        <w:rPr>
          <w:sz w:val="24"/>
          <w:szCs w:val="24"/>
        </w:rPr>
        <w:lastRenderedPageBreak/>
        <w:t xml:space="preserve">Bước 3: Chọn </w:t>
      </w:r>
      <w:r>
        <w:rPr>
          <w:b/>
          <w:sz w:val="24"/>
          <w:szCs w:val="24"/>
        </w:rPr>
        <w:t>Next</w:t>
      </w:r>
      <w:r>
        <w:rPr>
          <w:sz w:val="24"/>
          <w:szCs w:val="24"/>
        </w:rPr>
        <w:t xml:space="preserve"> </w:t>
      </w:r>
      <w:r>
        <w:rPr>
          <w:rFonts w:ascii="Wingdings 3" w:eastAsia="Wingdings 3" w:hAnsi="Wingdings 3" w:cs="Wingdings 3"/>
          <w:sz w:val="24"/>
          <w:szCs w:val="24"/>
        </w:rPr>
        <w:t></w:t>
      </w:r>
      <w:r>
        <w:rPr>
          <w:sz w:val="24"/>
          <w:szCs w:val="24"/>
        </w:rPr>
        <w:t xml:space="preserve"> </w:t>
      </w:r>
      <w:r>
        <w:rPr>
          <w:b/>
          <w:sz w:val="24"/>
          <w:szCs w:val="24"/>
        </w:rPr>
        <w:t>Next</w:t>
      </w:r>
      <w:r>
        <w:rPr>
          <w:sz w:val="24"/>
          <w:szCs w:val="24"/>
        </w:rPr>
        <w:t xml:space="preserve"> </w:t>
      </w:r>
      <w:r>
        <w:rPr>
          <w:rFonts w:ascii="Wingdings 3" w:eastAsia="Wingdings 3" w:hAnsi="Wingdings 3" w:cs="Wingdings 3"/>
          <w:sz w:val="24"/>
          <w:szCs w:val="24"/>
        </w:rPr>
        <w:t></w:t>
      </w:r>
      <w:r>
        <w:rPr>
          <w:sz w:val="24"/>
          <w:szCs w:val="24"/>
        </w:rPr>
        <w:t xml:space="preserve"> </w:t>
      </w:r>
      <w:r>
        <w:rPr>
          <w:b/>
          <w:sz w:val="24"/>
          <w:szCs w:val="24"/>
        </w:rPr>
        <w:t>Close</w:t>
      </w:r>
      <w:r>
        <w:rPr>
          <w:sz w:val="24"/>
          <w:szCs w:val="24"/>
        </w:rPr>
        <w:t xml:space="preserve"> để hoàn thành cài đặt</w:t>
      </w:r>
    </w:p>
    <w:p w:rsidR="00EB7F0C" w:rsidRDefault="005F7F5C">
      <w:pPr>
        <w:pStyle w:val="WW-Caption"/>
        <w:jc w:val="both"/>
        <w:rPr>
          <w:rFonts w:cs="Times New Roman"/>
        </w:rPr>
      </w:pPr>
      <w:r>
        <w:rPr>
          <w:rFonts w:cs="Times New Roman"/>
        </w:rPr>
        <w:t xml:space="preserve">                       </w:t>
      </w:r>
      <w:proofErr w:type="gramStart"/>
      <w:r>
        <w:rPr>
          <w:rFonts w:cs="Times New Roman"/>
        </w:rPr>
        <w:t>Hình  1</w:t>
      </w:r>
      <w:proofErr w:type="gramEnd"/>
      <w:r>
        <w:rPr>
          <w:rFonts w:cs="Times New Roman"/>
        </w:rPr>
        <w:t>: Cửa sổ Presentation Wizard</w:t>
      </w:r>
    </w:p>
    <w:p w:rsidR="00EB7F0C" w:rsidRDefault="005F7F5C">
      <w:pPr>
        <w:pStyle w:val="Heading2"/>
        <w:rPr>
          <w:sz w:val="24"/>
        </w:rPr>
      </w:pPr>
      <w:r>
        <w:rPr>
          <w:sz w:val="24"/>
        </w:rPr>
        <w:t>Cài đặt phần mềm Quản Lý Thư Viện (QLTV SoftWare)</w:t>
      </w:r>
    </w:p>
    <w:p w:rsidR="00EB7F0C" w:rsidRDefault="005F7F5C">
      <w:pPr>
        <w:pStyle w:val="Picture"/>
        <w:numPr>
          <w:ilvl w:val="0"/>
          <w:numId w:val="37"/>
        </w:numPr>
      </w:pPr>
      <w:r>
        <w:rPr>
          <w:noProof/>
        </w:rPr>
        <w:drawing>
          <wp:anchor distT="0" distB="0" distL="114300" distR="114300" simplePos="0" relativeHeight="251660288" behindDoc="0" locked="0" layoutInCell="1" allowOverlap="1">
            <wp:simplePos x="0" y="0"/>
            <wp:positionH relativeFrom="margin">
              <wp:posOffset>-1271</wp:posOffset>
            </wp:positionH>
            <wp:positionV relativeFrom="paragraph">
              <wp:posOffset>196852</wp:posOffset>
            </wp:positionV>
            <wp:extent cx="4860292" cy="1744346"/>
            <wp:effectExtent l="0" t="0" r="0" b="8254"/>
            <wp:wrapTopAndBottom/>
            <wp:docPr id="3" name="Picture 2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60292" cy="1744346"/>
                    </a:xfrm>
                    <a:prstGeom prst="rect">
                      <a:avLst/>
                    </a:prstGeom>
                    <a:noFill/>
                    <a:ln>
                      <a:noFill/>
                      <a:prstDash/>
                    </a:ln>
                  </pic:spPr>
                </pic:pic>
              </a:graphicData>
            </a:graphic>
          </wp:anchor>
        </w:drawing>
      </w:r>
      <w:r>
        <w:rPr>
          <w:sz w:val="24"/>
          <w:szCs w:val="24"/>
        </w:rPr>
        <w:t xml:space="preserve">Bước 1: Mở thư mục chưa file </w:t>
      </w:r>
      <w:r>
        <w:rPr>
          <w:b/>
          <w:sz w:val="24"/>
          <w:szCs w:val="24"/>
        </w:rPr>
        <w:t>Setup.exe</w:t>
      </w:r>
    </w:p>
    <w:p w:rsidR="00EB7F0C" w:rsidRDefault="005F7F5C">
      <w:pPr>
        <w:pStyle w:val="Picture"/>
        <w:numPr>
          <w:ilvl w:val="0"/>
          <w:numId w:val="37"/>
        </w:numPr>
      </w:pPr>
      <w:r>
        <w:rPr>
          <w:noProof/>
        </w:rPr>
        <w:drawing>
          <wp:anchor distT="0" distB="0" distL="114300" distR="114300" simplePos="0" relativeHeight="251661312" behindDoc="0" locked="0" layoutInCell="1" allowOverlap="1">
            <wp:simplePos x="0" y="0"/>
            <wp:positionH relativeFrom="margin">
              <wp:posOffset>-1271</wp:posOffset>
            </wp:positionH>
            <wp:positionV relativeFrom="paragraph">
              <wp:posOffset>2139311</wp:posOffset>
            </wp:positionV>
            <wp:extent cx="4860292" cy="4061463"/>
            <wp:effectExtent l="0" t="0" r="0" b="0"/>
            <wp:wrapTopAndBottom/>
            <wp:docPr id="4" name="Picture 2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60292" cy="4061463"/>
                    </a:xfrm>
                    <a:prstGeom prst="rect">
                      <a:avLst/>
                    </a:prstGeom>
                    <a:noFill/>
                    <a:ln>
                      <a:noFill/>
                      <a:prstDash/>
                    </a:ln>
                  </pic:spPr>
                </pic:pic>
              </a:graphicData>
            </a:graphic>
          </wp:anchor>
        </w:drawing>
      </w:r>
      <w:r>
        <w:rPr>
          <w:sz w:val="24"/>
          <w:szCs w:val="24"/>
        </w:rPr>
        <w:t xml:space="preserve">Bước 2: Mở file </w:t>
      </w:r>
      <w:r>
        <w:rPr>
          <w:b/>
          <w:sz w:val="24"/>
          <w:szCs w:val="24"/>
        </w:rPr>
        <w:t xml:space="preserve">Setup.exe </w:t>
      </w:r>
      <w:r>
        <w:rPr>
          <w:rFonts w:ascii="Wingdings 3" w:eastAsia="Wingdings 3" w:hAnsi="Wingdings 3" w:cs="Wingdings 3"/>
          <w:sz w:val="24"/>
          <w:szCs w:val="24"/>
        </w:rPr>
        <w:t></w:t>
      </w:r>
      <w:r>
        <w:rPr>
          <w:sz w:val="24"/>
          <w:szCs w:val="24"/>
        </w:rPr>
        <w:t xml:space="preserve"> tích vào </w:t>
      </w:r>
      <w:r>
        <w:rPr>
          <w:b/>
          <w:sz w:val="24"/>
          <w:szCs w:val="24"/>
        </w:rPr>
        <w:t>I agree to the License</w:t>
      </w:r>
      <w:r>
        <w:rPr>
          <w:sz w:val="24"/>
          <w:szCs w:val="24"/>
        </w:rPr>
        <w:t xml:space="preserve"> và chọn </w:t>
      </w:r>
      <w:r>
        <w:rPr>
          <w:b/>
          <w:sz w:val="24"/>
          <w:szCs w:val="24"/>
        </w:rPr>
        <w:t>INSTALL</w:t>
      </w:r>
    </w:p>
    <w:p w:rsidR="00EB7F0C" w:rsidRDefault="005F7F5C">
      <w:pPr>
        <w:pStyle w:val="Picture"/>
        <w:numPr>
          <w:ilvl w:val="0"/>
          <w:numId w:val="37"/>
        </w:numPr>
      </w:pPr>
      <w:r>
        <w:rPr>
          <w:noProof/>
        </w:rPr>
        <w:lastRenderedPageBreak/>
        <w:drawing>
          <wp:anchor distT="0" distB="0" distL="114300" distR="114300" simplePos="0" relativeHeight="251662336" behindDoc="0" locked="0" layoutInCell="1" allowOverlap="1">
            <wp:simplePos x="0" y="0"/>
            <wp:positionH relativeFrom="margin">
              <wp:posOffset>-1271</wp:posOffset>
            </wp:positionH>
            <wp:positionV relativeFrom="paragraph">
              <wp:posOffset>205740</wp:posOffset>
            </wp:positionV>
            <wp:extent cx="4860292" cy="2732400"/>
            <wp:effectExtent l="0" t="0" r="0" b="0"/>
            <wp:wrapTopAndBottom/>
            <wp:docPr id="5" name="Picture 2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60292" cy="2732400"/>
                    </a:xfrm>
                    <a:prstGeom prst="rect">
                      <a:avLst/>
                    </a:prstGeom>
                    <a:noFill/>
                    <a:ln>
                      <a:noFill/>
                      <a:prstDash/>
                    </a:ln>
                  </pic:spPr>
                </pic:pic>
              </a:graphicData>
            </a:graphic>
          </wp:anchor>
        </w:drawing>
      </w:r>
      <w:r>
        <w:rPr>
          <w:sz w:val="24"/>
          <w:szCs w:val="24"/>
        </w:rPr>
        <w:t xml:space="preserve">Bước 3: Chọn </w:t>
      </w:r>
      <w:r>
        <w:rPr>
          <w:b/>
          <w:sz w:val="24"/>
          <w:szCs w:val="24"/>
        </w:rPr>
        <w:t>Yes</w:t>
      </w:r>
      <w:r>
        <w:rPr>
          <w:sz w:val="24"/>
          <w:szCs w:val="24"/>
        </w:rPr>
        <w:t xml:space="preserve"> </w:t>
      </w:r>
      <w:r>
        <w:rPr>
          <w:rFonts w:ascii="Wingdings 3" w:eastAsia="Wingdings 3" w:hAnsi="Wingdings 3" w:cs="Wingdings 3"/>
          <w:sz w:val="24"/>
          <w:szCs w:val="24"/>
        </w:rPr>
        <w:t></w:t>
      </w:r>
      <w:r>
        <w:rPr>
          <w:sz w:val="24"/>
          <w:szCs w:val="24"/>
        </w:rPr>
        <w:t xml:space="preserve"> </w:t>
      </w:r>
      <w:r>
        <w:rPr>
          <w:b/>
          <w:sz w:val="24"/>
          <w:szCs w:val="24"/>
        </w:rPr>
        <w:t xml:space="preserve">Finish </w:t>
      </w:r>
      <w:r>
        <w:rPr>
          <w:sz w:val="24"/>
          <w:szCs w:val="24"/>
        </w:rPr>
        <w:t>để hoàn thành cài đặt phần mềm</w:t>
      </w:r>
    </w:p>
    <w:p w:rsidR="00EB7F0C" w:rsidRDefault="00EB7F0C">
      <w:pPr>
        <w:pStyle w:val="Picture"/>
        <w:ind w:left="360" w:firstLine="0"/>
        <w:rPr>
          <w:sz w:val="24"/>
          <w:szCs w:val="24"/>
        </w:rPr>
      </w:pPr>
    </w:p>
    <w:bookmarkEnd w:id="2"/>
    <w:p w:rsidR="00EB7F0C" w:rsidRDefault="005F7F5C" w:rsidP="00D363BF">
      <w:pPr>
        <w:pStyle w:val="Heading1"/>
        <w:pageBreakBefore/>
        <w:numPr>
          <w:ilvl w:val="0"/>
          <w:numId w:val="36"/>
        </w:numPr>
        <w:rPr>
          <w:sz w:val="24"/>
          <w:szCs w:val="24"/>
        </w:rPr>
      </w:pPr>
      <w:r>
        <w:rPr>
          <w:sz w:val="24"/>
          <w:szCs w:val="24"/>
        </w:rPr>
        <w:lastRenderedPageBreak/>
        <w:t>Hướng dẫn sử dụng phần mềm quản lý thư viện (QLTV SoftWare)</w:t>
      </w:r>
    </w:p>
    <w:p w:rsidR="00EB7F0C" w:rsidRDefault="005F7F5C">
      <w:pPr>
        <w:pStyle w:val="Heading2"/>
        <w:rPr>
          <w:sz w:val="24"/>
        </w:rPr>
      </w:pPr>
      <w:r>
        <w:rPr>
          <w:sz w:val="24"/>
        </w:rPr>
        <w:t>Kết nối cơ sở dữ liệu với phần mềm</w:t>
      </w:r>
    </w:p>
    <w:p w:rsidR="00EB7F0C" w:rsidRDefault="005F7F5C">
      <w:pPr>
        <w:pStyle w:val="Standard"/>
        <w:numPr>
          <w:ilvl w:val="0"/>
          <w:numId w:val="37"/>
        </w:numPr>
      </w:pPr>
      <w:r>
        <w:t xml:space="preserve">Bước 1: Mở phần mềm với quyền </w:t>
      </w:r>
      <w:r>
        <w:rPr>
          <w:b/>
        </w:rPr>
        <w:t>administrator</w:t>
      </w:r>
    </w:p>
    <w:p w:rsidR="00EB7F0C" w:rsidRDefault="005F7F5C">
      <w:pPr>
        <w:pStyle w:val="Standard"/>
        <w:numPr>
          <w:ilvl w:val="0"/>
          <w:numId w:val="37"/>
        </w:num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280665</wp:posOffset>
            </wp:positionV>
            <wp:extent cx="4869179" cy="3345176"/>
            <wp:effectExtent l="0" t="0" r="7621" b="7624"/>
            <wp:wrapTopAndBottom/>
            <wp:docPr id="6" name="Picture 2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69179" cy="3345176"/>
                    </a:xfrm>
                    <a:prstGeom prst="rect">
                      <a:avLst/>
                    </a:prstGeom>
                    <a:noFill/>
                    <a:ln>
                      <a:noFill/>
                      <a:prstDash/>
                    </a:ln>
                  </pic:spPr>
                </pic:pic>
              </a:graphicData>
            </a:graphic>
          </wp:anchor>
        </w:drawing>
      </w:r>
      <w:r>
        <w:t xml:space="preserve">Bước 1: Chọn </w:t>
      </w:r>
      <w:r>
        <w:rPr>
          <w:b/>
        </w:rPr>
        <w:t>Kết Nối Cơ Sở Dữ Liệu</w:t>
      </w:r>
    </w:p>
    <w:p w:rsidR="00EB7F0C" w:rsidRDefault="005F7F5C">
      <w:pPr>
        <w:pStyle w:val="Standard"/>
        <w:numPr>
          <w:ilvl w:val="0"/>
          <w:numId w:val="37"/>
        </w:numPr>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3656328</wp:posOffset>
            </wp:positionV>
            <wp:extent cx="4831076" cy="2522216"/>
            <wp:effectExtent l="0" t="0" r="7624" b="0"/>
            <wp:wrapTopAndBottom/>
            <wp:docPr id="7" name="Picture 2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31076" cy="2522216"/>
                    </a:xfrm>
                    <a:prstGeom prst="rect">
                      <a:avLst/>
                    </a:prstGeom>
                    <a:noFill/>
                    <a:ln>
                      <a:noFill/>
                      <a:prstDash/>
                    </a:ln>
                  </pic:spPr>
                </pic:pic>
              </a:graphicData>
            </a:graphic>
          </wp:anchor>
        </w:drawing>
      </w:r>
      <w:r>
        <w:t>Bước 2: Lấy tên cơ sở dữ liệu từ SQL Sever</w:t>
      </w:r>
    </w:p>
    <w:p w:rsidR="00EB7F0C" w:rsidRDefault="005F7F5C">
      <w:pPr>
        <w:pStyle w:val="Standard"/>
        <w:numPr>
          <w:ilvl w:val="0"/>
          <w:numId w:val="37"/>
        </w:numPr>
      </w:pPr>
      <w:r>
        <w:rPr>
          <w:noProof/>
        </w:rPr>
        <w:drawing>
          <wp:anchor distT="0" distB="0" distL="114300" distR="114300" simplePos="0" relativeHeight="251665408" behindDoc="0" locked="0" layoutInCell="1" allowOverlap="1">
            <wp:simplePos x="0" y="0"/>
            <wp:positionH relativeFrom="margin">
              <wp:posOffset>-1271</wp:posOffset>
            </wp:positionH>
            <wp:positionV relativeFrom="paragraph">
              <wp:posOffset>426723</wp:posOffset>
            </wp:positionV>
            <wp:extent cx="4860292" cy="2915921"/>
            <wp:effectExtent l="0" t="0" r="0" b="0"/>
            <wp:wrapTopAndBottom/>
            <wp:docPr id="8" name="Picture 2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60292" cy="2915921"/>
                    </a:xfrm>
                    <a:prstGeom prst="rect">
                      <a:avLst/>
                    </a:prstGeom>
                    <a:noFill/>
                    <a:ln>
                      <a:noFill/>
                      <a:prstDash/>
                    </a:ln>
                  </pic:spPr>
                </pic:pic>
              </a:graphicData>
            </a:graphic>
          </wp:anchor>
        </w:drawing>
      </w:r>
      <w:r>
        <w:t xml:space="preserve">Bước 3: Điền tên cơ sở dữ liệu vào </w:t>
      </w:r>
      <w:r>
        <w:rPr>
          <w:b/>
        </w:rPr>
        <w:t>SeverName</w:t>
      </w:r>
      <w:r>
        <w:t xml:space="preserve"> </w:t>
      </w:r>
      <w:r>
        <w:rPr>
          <w:rFonts w:ascii="Wingdings 3" w:eastAsia="Wingdings 3" w:hAnsi="Wingdings 3" w:cs="Wingdings 3"/>
        </w:rPr>
        <w:t></w:t>
      </w:r>
      <w:r>
        <w:t xml:space="preserve"> chọn </w:t>
      </w:r>
      <w:r>
        <w:rPr>
          <w:b/>
        </w:rPr>
        <w:t>Test</w:t>
      </w:r>
      <w:r>
        <w:t xml:space="preserve"> </w:t>
      </w:r>
      <w:r>
        <w:rPr>
          <w:b/>
        </w:rPr>
        <w:t>Connection</w:t>
      </w:r>
      <w:r>
        <w:t xml:space="preserve"> </w:t>
      </w:r>
      <w:r>
        <w:rPr>
          <w:rFonts w:ascii="Wingdings 3" w:eastAsia="Wingdings 3" w:hAnsi="Wingdings 3" w:cs="Wingdings 3"/>
        </w:rPr>
        <w:t></w:t>
      </w:r>
      <w:r>
        <w:t xml:space="preserve"> chọn Database </w:t>
      </w:r>
      <w:r>
        <w:rPr>
          <w:b/>
        </w:rPr>
        <w:t xml:space="preserve">QLTV </w:t>
      </w:r>
      <w:r>
        <w:rPr>
          <w:rFonts w:ascii="Wingdings 3" w:eastAsia="Wingdings 3" w:hAnsi="Wingdings 3" w:cs="Wingdings 3"/>
        </w:rPr>
        <w:t></w:t>
      </w:r>
      <w:r>
        <w:t xml:space="preserve"> </w:t>
      </w:r>
      <w:r>
        <w:rPr>
          <w:b/>
        </w:rPr>
        <w:t>OK</w:t>
      </w:r>
      <w:r>
        <w:t xml:space="preserve"> để kết nối</w:t>
      </w:r>
    </w:p>
    <w:p w:rsidR="00EB7F0C" w:rsidRDefault="005F7F5C">
      <w:pPr>
        <w:pStyle w:val="Standard"/>
        <w:numPr>
          <w:ilvl w:val="0"/>
          <w:numId w:val="37"/>
        </w:numPr>
      </w:pPr>
      <w:r>
        <w:t xml:space="preserve">Bước 4: Đăng nhập </w:t>
      </w:r>
      <w:r>
        <w:rPr>
          <w:b/>
        </w:rPr>
        <w:t>tài khoản</w:t>
      </w:r>
      <w:r>
        <w:t xml:space="preserve"> và </w:t>
      </w:r>
      <w:r>
        <w:rPr>
          <w:b/>
        </w:rPr>
        <w:t xml:space="preserve">mật khẩu </w:t>
      </w:r>
      <w:r>
        <w:t>để vào phần mềm</w:t>
      </w:r>
    </w:p>
    <w:p w:rsidR="00EB7F0C" w:rsidRDefault="00EB7F0C">
      <w:pPr>
        <w:pStyle w:val="Standard"/>
        <w:ind w:left="360"/>
      </w:pPr>
    </w:p>
    <w:p w:rsidR="00EB7F0C" w:rsidRDefault="005F7F5C">
      <w:pPr>
        <w:pStyle w:val="Heading2"/>
        <w:rPr>
          <w:sz w:val="24"/>
        </w:rPr>
      </w:pPr>
      <w:r>
        <w:rPr>
          <w:sz w:val="24"/>
        </w:rPr>
        <w:t>Giao diện phần mềm</w:t>
      </w:r>
    </w:p>
    <w:p w:rsidR="00EB7F0C" w:rsidRDefault="005F7F5C">
      <w:pPr>
        <w:pStyle w:val="Standard"/>
      </w:pPr>
      <w:r>
        <w:rPr>
          <w:noProof/>
        </w:rPr>
        <w:drawing>
          <wp:inline distT="0" distB="0" distL="0" distR="0">
            <wp:extent cx="4860292" cy="3047996"/>
            <wp:effectExtent l="0" t="0" r="0" b="4"/>
            <wp:docPr id="9" name="Picture 2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60292" cy="3047996"/>
                    </a:xfrm>
                    <a:prstGeom prst="rect">
                      <a:avLst/>
                    </a:prstGeom>
                    <a:noFill/>
                    <a:ln>
                      <a:noFill/>
                      <a:prstDash/>
                    </a:ln>
                  </pic:spPr>
                </pic:pic>
              </a:graphicData>
            </a:graphic>
          </wp:inline>
        </w:drawing>
      </w:r>
    </w:p>
    <w:p w:rsidR="00EB7F0C" w:rsidRDefault="005F7F5C">
      <w:pPr>
        <w:pStyle w:val="Standard"/>
      </w:pPr>
      <w:r>
        <w:t>Giao diện bao gồm các thanh menu: Quản lý, Thông tin mượn trả, Báo cáo, Thông tin phần mềm và quy định.</w:t>
      </w:r>
    </w:p>
    <w:p w:rsidR="00EB7F0C" w:rsidRDefault="005F7F5C">
      <w:pPr>
        <w:pStyle w:val="Standard"/>
        <w:numPr>
          <w:ilvl w:val="0"/>
          <w:numId w:val="37"/>
        </w:numPr>
      </w:pPr>
      <w:r>
        <w:t>Quản lý bao gồm các chức năng: Thẻ độc giả, Sách, Tác giả, Admin.</w:t>
      </w:r>
    </w:p>
    <w:p w:rsidR="00EB7F0C" w:rsidRDefault="005F7F5C">
      <w:pPr>
        <w:pStyle w:val="Standard"/>
        <w:numPr>
          <w:ilvl w:val="0"/>
          <w:numId w:val="37"/>
        </w:numPr>
      </w:pPr>
      <w:r>
        <w:t>Thông tin mượn trả bao gồm các chức năng: Phiếu trả, Phiếu mượn.</w:t>
      </w:r>
    </w:p>
    <w:p w:rsidR="00EB7F0C" w:rsidRDefault="005F7F5C">
      <w:pPr>
        <w:pStyle w:val="Standard"/>
        <w:numPr>
          <w:ilvl w:val="0"/>
          <w:numId w:val="37"/>
        </w:numPr>
      </w:pPr>
      <w:r>
        <w:t>Báo cáo bao gồm các chức năng: Báo cáo phiếu mượn, trả.</w:t>
      </w:r>
    </w:p>
    <w:p w:rsidR="00EB7F0C" w:rsidRDefault="005F7F5C">
      <w:pPr>
        <w:pStyle w:val="Standard"/>
        <w:numPr>
          <w:ilvl w:val="0"/>
          <w:numId w:val="37"/>
        </w:numPr>
      </w:pPr>
      <w:r>
        <w:t>Thông tin phần mềm và quy định: Quy định, Thông tin phần mềm.</w:t>
      </w:r>
    </w:p>
    <w:p w:rsidR="00EB7F0C" w:rsidRDefault="00EB7F0C">
      <w:pPr>
        <w:pStyle w:val="Standard"/>
      </w:pPr>
    </w:p>
    <w:p w:rsidR="00EB7F0C" w:rsidRDefault="005F7F5C">
      <w:pPr>
        <w:pStyle w:val="Heading3"/>
      </w:pPr>
      <w:r>
        <w:rPr>
          <w:rFonts w:cs="Times New Roman"/>
          <w:sz w:val="24"/>
          <w:szCs w:val="24"/>
        </w:rPr>
        <w:lastRenderedPageBreak/>
        <w:t xml:space="preserve">Thẻ độc giả: </w:t>
      </w:r>
      <w:r>
        <w:rPr>
          <w:rFonts w:cs="Times New Roman"/>
          <w:b w:val="0"/>
          <w:sz w:val="24"/>
          <w:szCs w:val="24"/>
        </w:rPr>
        <w:t>quản lý thông tin độc giả</w:t>
      </w:r>
    </w:p>
    <w:p w:rsidR="00EB7F0C" w:rsidRDefault="005F7F5C">
      <w:pPr>
        <w:pStyle w:val="Heading4"/>
        <w:rPr>
          <w:sz w:val="24"/>
          <w:szCs w:val="24"/>
        </w:rPr>
      </w:pPr>
      <w:r>
        <w:rPr>
          <w:sz w:val="24"/>
          <w:szCs w:val="24"/>
        </w:rPr>
        <w:t>Thông tin độc giả</w:t>
      </w:r>
    </w:p>
    <w:p w:rsidR="00EB7F0C" w:rsidRDefault="005F7F5C">
      <w:pPr>
        <w:pStyle w:val="Textbody"/>
        <w:numPr>
          <w:ilvl w:val="0"/>
          <w:numId w:val="37"/>
        </w:numPr>
      </w:pPr>
      <w:r>
        <w:rPr>
          <w:b/>
          <w:noProof/>
        </w:rPr>
        <w:drawing>
          <wp:anchor distT="0" distB="0" distL="114300" distR="114300" simplePos="0" relativeHeight="251666432" behindDoc="0" locked="0" layoutInCell="1" allowOverlap="1">
            <wp:simplePos x="0" y="0"/>
            <wp:positionH relativeFrom="column">
              <wp:posOffset>-1271</wp:posOffset>
            </wp:positionH>
            <wp:positionV relativeFrom="paragraph">
              <wp:posOffset>1271</wp:posOffset>
            </wp:positionV>
            <wp:extent cx="4860292" cy="2037712"/>
            <wp:effectExtent l="0" t="0" r="0" b="638"/>
            <wp:wrapTopAndBottom/>
            <wp:docPr id="10" name="Picture 2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60292" cy="2037712"/>
                    </a:xfrm>
                    <a:prstGeom prst="rect">
                      <a:avLst/>
                    </a:prstGeom>
                    <a:noFill/>
                    <a:ln>
                      <a:noFill/>
                      <a:prstDash/>
                    </a:ln>
                  </pic:spPr>
                </pic:pic>
              </a:graphicData>
            </a:graphic>
          </wp:anchor>
        </w:drawing>
      </w:r>
      <w:r>
        <w:rPr>
          <w:b/>
        </w:rPr>
        <w:t>Cập nhật dữ liệu</w:t>
      </w:r>
      <w:r>
        <w:t>: thêm độc giả mới</w:t>
      </w:r>
    </w:p>
    <w:p w:rsidR="00EB7F0C" w:rsidRDefault="005F7F5C">
      <w:pPr>
        <w:pStyle w:val="Textbody"/>
        <w:numPr>
          <w:ilvl w:val="0"/>
          <w:numId w:val="37"/>
        </w:numPr>
      </w:pPr>
      <w:r>
        <w:rPr>
          <w:b/>
        </w:rPr>
        <w:t>Làm lại</w:t>
      </w:r>
      <w:r>
        <w:t>: làm mới lại toàn bộ dữ liệu khi nhập độc giả</w:t>
      </w:r>
    </w:p>
    <w:p w:rsidR="00EB7F0C" w:rsidRDefault="005F7F5C">
      <w:pPr>
        <w:pStyle w:val="Textbody"/>
        <w:numPr>
          <w:ilvl w:val="0"/>
          <w:numId w:val="37"/>
        </w:numPr>
      </w:pPr>
      <w:r>
        <w:rPr>
          <w:b/>
        </w:rPr>
        <w:t>Sữa thông tin</w:t>
      </w:r>
      <w:r>
        <w:t>: sữa thông tin độc giả</w:t>
      </w:r>
    </w:p>
    <w:p w:rsidR="00EB7F0C" w:rsidRDefault="005F7F5C">
      <w:pPr>
        <w:pStyle w:val="Textbody"/>
        <w:numPr>
          <w:ilvl w:val="0"/>
          <w:numId w:val="37"/>
        </w:numPr>
      </w:pPr>
      <w:r>
        <w:rPr>
          <w:b/>
        </w:rPr>
        <w:t>Xuất CSV</w:t>
      </w:r>
      <w:r>
        <w:t>: xuất dữ liệu ra file CSV</w:t>
      </w:r>
    </w:p>
    <w:p w:rsidR="00EB7F0C" w:rsidRDefault="005F7F5C">
      <w:pPr>
        <w:pStyle w:val="Textbody"/>
        <w:numPr>
          <w:ilvl w:val="0"/>
          <w:numId w:val="37"/>
        </w:numPr>
      </w:pPr>
      <w:r>
        <w:rPr>
          <w:b/>
        </w:rPr>
        <w:t>Reset dữ liệu</w:t>
      </w:r>
      <w:r>
        <w:t>: làm mới lại dữ liệu mới thêm vào hoặc cập nhật</w:t>
      </w:r>
    </w:p>
    <w:p w:rsidR="00EB7F0C" w:rsidRDefault="005F7F5C">
      <w:pPr>
        <w:pStyle w:val="Textbody"/>
        <w:numPr>
          <w:ilvl w:val="0"/>
          <w:numId w:val="37"/>
        </w:numPr>
      </w:pPr>
      <w:r>
        <w:rPr>
          <w:b/>
        </w:rPr>
        <w:t>Mượn sách</w:t>
      </w:r>
      <w:r>
        <w:t>: cho phép độc giả mượn sách</w:t>
      </w:r>
    </w:p>
    <w:p w:rsidR="00EB7F0C" w:rsidRDefault="005F7F5C">
      <w:pPr>
        <w:pStyle w:val="Textbody"/>
        <w:numPr>
          <w:ilvl w:val="0"/>
          <w:numId w:val="37"/>
        </w:numPr>
      </w:pPr>
      <w:r>
        <w:rPr>
          <w:b/>
        </w:rPr>
        <w:t>Trả sách</w:t>
      </w:r>
      <w:r>
        <w:t>: cho phép độc giả trả sách</w:t>
      </w:r>
    </w:p>
    <w:p w:rsidR="00EB7F0C" w:rsidRDefault="005F7F5C">
      <w:pPr>
        <w:pStyle w:val="Textbody"/>
        <w:numPr>
          <w:ilvl w:val="0"/>
          <w:numId w:val="37"/>
        </w:numPr>
      </w:pPr>
      <w:r>
        <w:rPr>
          <w:b/>
        </w:rPr>
        <w:t>Phiếu thu</w:t>
      </w:r>
      <w:r>
        <w:t>: cho phép thu tiền độc giả khi trả sách trễ hạn</w:t>
      </w:r>
    </w:p>
    <w:p w:rsidR="00EB7F0C" w:rsidRDefault="005F7F5C">
      <w:pPr>
        <w:pStyle w:val="Textbody"/>
        <w:numPr>
          <w:ilvl w:val="0"/>
          <w:numId w:val="37"/>
        </w:numPr>
      </w:pPr>
      <w:r>
        <w:rPr>
          <w:b/>
        </w:rPr>
        <w:t>Thoát</w:t>
      </w:r>
      <w:r>
        <w:t>: thoát khỏi giao diện quản lý độc giả</w:t>
      </w:r>
    </w:p>
    <w:p w:rsidR="00EB7F0C" w:rsidRDefault="005F7F5C">
      <w:pPr>
        <w:pStyle w:val="Heading4"/>
        <w:rPr>
          <w:sz w:val="24"/>
          <w:szCs w:val="24"/>
        </w:rPr>
      </w:pPr>
      <w:r>
        <w:rPr>
          <w:sz w:val="24"/>
          <w:szCs w:val="24"/>
        </w:rPr>
        <w:t>tìm kiếm thông tin độc giả</w:t>
      </w:r>
    </w:p>
    <w:p w:rsidR="00EB7F0C" w:rsidRDefault="00EB7F0C">
      <w:pPr>
        <w:pStyle w:val="Textbody"/>
      </w:pPr>
    </w:p>
    <w:p w:rsidR="00EB7F0C" w:rsidRDefault="005F7F5C">
      <w:pPr>
        <w:pStyle w:val="Textbody"/>
        <w:numPr>
          <w:ilvl w:val="0"/>
          <w:numId w:val="37"/>
        </w:numPr>
      </w:pPr>
      <w:r>
        <w:rPr>
          <w:noProof/>
        </w:rPr>
        <w:lastRenderedPageBreak/>
        <w:drawing>
          <wp:anchor distT="0" distB="0" distL="114300" distR="114300" simplePos="0" relativeHeight="251667456" behindDoc="0" locked="0" layoutInCell="1" allowOverlap="1">
            <wp:simplePos x="0" y="0"/>
            <wp:positionH relativeFrom="column">
              <wp:posOffset>-1271</wp:posOffset>
            </wp:positionH>
            <wp:positionV relativeFrom="paragraph">
              <wp:posOffset>0</wp:posOffset>
            </wp:positionV>
            <wp:extent cx="4860292" cy="2014852"/>
            <wp:effectExtent l="0" t="0" r="0" b="4448"/>
            <wp:wrapTopAndBottom/>
            <wp:docPr id="11" name="Picture 2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60292" cy="2014852"/>
                    </a:xfrm>
                    <a:prstGeom prst="rect">
                      <a:avLst/>
                    </a:prstGeom>
                    <a:noFill/>
                    <a:ln>
                      <a:noFill/>
                      <a:prstDash/>
                    </a:ln>
                  </pic:spPr>
                </pic:pic>
              </a:graphicData>
            </a:graphic>
          </wp:anchor>
        </w:drawing>
      </w:r>
      <w:r>
        <w:t>Tìm kiếm: tìm kiếm thông tin độc giả theo dữ liệu cần tìm</w:t>
      </w:r>
    </w:p>
    <w:p w:rsidR="00EB7F0C" w:rsidRDefault="005F7F5C">
      <w:pPr>
        <w:pStyle w:val="Heading3"/>
      </w:pPr>
      <w:r>
        <w:rPr>
          <w:rFonts w:cs="Times New Roman"/>
          <w:sz w:val="24"/>
          <w:szCs w:val="24"/>
        </w:rPr>
        <w:t xml:space="preserve">Sách: </w:t>
      </w:r>
      <w:r>
        <w:rPr>
          <w:rFonts w:cs="Times New Roman"/>
          <w:b w:val="0"/>
          <w:sz w:val="24"/>
          <w:szCs w:val="24"/>
        </w:rPr>
        <w:t>quản lý thông tin sách</w:t>
      </w:r>
    </w:p>
    <w:p w:rsidR="00EB7F0C" w:rsidRDefault="005F7F5C">
      <w:pPr>
        <w:pStyle w:val="Heading4"/>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327656</wp:posOffset>
            </wp:positionV>
            <wp:extent cx="4860292" cy="2040885"/>
            <wp:effectExtent l="0" t="0" r="0" b="0"/>
            <wp:wrapTopAndBottom/>
            <wp:docPr id="12" name="Picture 2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60292" cy="2040885"/>
                    </a:xfrm>
                    <a:prstGeom prst="rect">
                      <a:avLst/>
                    </a:prstGeom>
                    <a:noFill/>
                    <a:ln>
                      <a:noFill/>
                      <a:prstDash/>
                    </a:ln>
                  </pic:spPr>
                </pic:pic>
              </a:graphicData>
            </a:graphic>
          </wp:anchor>
        </w:drawing>
      </w:r>
      <w:r>
        <w:rPr>
          <w:sz w:val="24"/>
          <w:szCs w:val="24"/>
        </w:rPr>
        <w:t>Thông tin sách</w:t>
      </w:r>
    </w:p>
    <w:p w:rsidR="00EB7F0C" w:rsidRDefault="005F7F5C">
      <w:pPr>
        <w:pStyle w:val="Picture"/>
        <w:numPr>
          <w:ilvl w:val="0"/>
          <w:numId w:val="37"/>
        </w:numPr>
      </w:pPr>
      <w:r>
        <w:rPr>
          <w:rFonts w:eastAsia="Lucida Sans Unicode"/>
          <w:b/>
          <w:color w:val="auto"/>
          <w:sz w:val="24"/>
          <w:szCs w:val="24"/>
        </w:rPr>
        <w:t>Cập nhật dữ liệu</w:t>
      </w:r>
      <w:r>
        <w:rPr>
          <w:rFonts w:eastAsia="Lucida Sans Unicode"/>
          <w:color w:val="auto"/>
          <w:sz w:val="24"/>
          <w:szCs w:val="24"/>
        </w:rPr>
        <w:t>: thêm sách mới</w:t>
      </w:r>
    </w:p>
    <w:p w:rsidR="00EB7F0C" w:rsidRDefault="005F7F5C">
      <w:pPr>
        <w:pStyle w:val="Picture"/>
        <w:numPr>
          <w:ilvl w:val="0"/>
          <w:numId w:val="37"/>
        </w:numPr>
      </w:pPr>
      <w:r>
        <w:rPr>
          <w:b/>
          <w:sz w:val="24"/>
          <w:szCs w:val="24"/>
        </w:rPr>
        <w:t>Làm lại</w:t>
      </w:r>
      <w:r>
        <w:rPr>
          <w:sz w:val="24"/>
          <w:szCs w:val="24"/>
        </w:rPr>
        <w:t xml:space="preserve">: </w:t>
      </w:r>
      <w:r>
        <w:t>làm mới lại toàn bộ dữ liệu khi nhập sách</w:t>
      </w:r>
    </w:p>
    <w:p w:rsidR="00EB7F0C" w:rsidRDefault="005F7F5C">
      <w:pPr>
        <w:pStyle w:val="Picture"/>
        <w:numPr>
          <w:ilvl w:val="0"/>
          <w:numId w:val="37"/>
        </w:numPr>
      </w:pPr>
      <w:r>
        <w:rPr>
          <w:b/>
          <w:sz w:val="24"/>
          <w:szCs w:val="24"/>
        </w:rPr>
        <w:t>Thêm loại sách</w:t>
      </w:r>
      <w:r>
        <w:rPr>
          <w:sz w:val="24"/>
          <w:szCs w:val="24"/>
        </w:rPr>
        <w:t>: thêm loại sách mới</w:t>
      </w:r>
    </w:p>
    <w:p w:rsidR="00EB7F0C" w:rsidRDefault="005F7F5C">
      <w:pPr>
        <w:pStyle w:val="Picture"/>
        <w:numPr>
          <w:ilvl w:val="0"/>
          <w:numId w:val="37"/>
        </w:numPr>
      </w:pPr>
      <w:r>
        <w:rPr>
          <w:b/>
          <w:sz w:val="24"/>
          <w:szCs w:val="24"/>
        </w:rPr>
        <w:t>Thêm tác giả</w:t>
      </w:r>
      <w:r>
        <w:rPr>
          <w:sz w:val="24"/>
          <w:szCs w:val="24"/>
        </w:rPr>
        <w:t>: thêm tác giả mới</w:t>
      </w:r>
    </w:p>
    <w:p w:rsidR="00EB7F0C" w:rsidRDefault="005F7F5C">
      <w:pPr>
        <w:pStyle w:val="Textbody"/>
        <w:numPr>
          <w:ilvl w:val="0"/>
          <w:numId w:val="37"/>
        </w:numPr>
      </w:pPr>
      <w:r>
        <w:rPr>
          <w:b/>
        </w:rPr>
        <w:t>Sữa thông tin</w:t>
      </w:r>
      <w:r>
        <w:t>: sữa thông tin sách</w:t>
      </w:r>
    </w:p>
    <w:p w:rsidR="00EB7F0C" w:rsidRDefault="005F7F5C">
      <w:pPr>
        <w:pStyle w:val="Textbody"/>
        <w:numPr>
          <w:ilvl w:val="0"/>
          <w:numId w:val="37"/>
        </w:numPr>
      </w:pPr>
      <w:r>
        <w:rPr>
          <w:b/>
        </w:rPr>
        <w:t>Xuất CSV</w:t>
      </w:r>
      <w:r>
        <w:t>: xuất dữ liệu ra file CSV</w:t>
      </w:r>
    </w:p>
    <w:p w:rsidR="00EB7F0C" w:rsidRDefault="005F7F5C">
      <w:pPr>
        <w:pStyle w:val="Textbody"/>
        <w:numPr>
          <w:ilvl w:val="0"/>
          <w:numId w:val="37"/>
        </w:numPr>
      </w:pPr>
      <w:r>
        <w:rPr>
          <w:b/>
        </w:rPr>
        <w:t>Reset dữ liệu</w:t>
      </w:r>
      <w:r>
        <w:t>: làm mới lại dữ liệu mới thêm vào hoặc cập nhật</w:t>
      </w:r>
    </w:p>
    <w:p w:rsidR="00EB7F0C" w:rsidRDefault="005F7F5C">
      <w:pPr>
        <w:pStyle w:val="Textbody"/>
        <w:numPr>
          <w:ilvl w:val="0"/>
          <w:numId w:val="37"/>
        </w:numPr>
      </w:pPr>
      <w:r>
        <w:rPr>
          <w:b/>
        </w:rPr>
        <w:t>Thoát</w:t>
      </w:r>
      <w:r>
        <w:t>: thoát khỏi giao diện quản lý sách</w:t>
      </w:r>
    </w:p>
    <w:p w:rsidR="00EB7F0C" w:rsidRDefault="00EB7F0C">
      <w:pPr>
        <w:pStyle w:val="Textbody"/>
      </w:pPr>
    </w:p>
    <w:p w:rsidR="00EB7F0C" w:rsidRDefault="005F7F5C">
      <w:pPr>
        <w:pStyle w:val="Heading4"/>
        <w:rPr>
          <w:sz w:val="24"/>
          <w:szCs w:val="24"/>
        </w:rPr>
      </w:pPr>
      <w:r>
        <w:rPr>
          <w:sz w:val="24"/>
          <w:szCs w:val="24"/>
        </w:rPr>
        <w:lastRenderedPageBreak/>
        <w:t>Tìm kiếm thông tin sách</w:t>
      </w:r>
    </w:p>
    <w:p w:rsidR="00EB7F0C" w:rsidRDefault="005F7F5C">
      <w:pPr>
        <w:pStyle w:val="Textbody"/>
        <w:numPr>
          <w:ilvl w:val="0"/>
          <w:numId w:val="37"/>
        </w:numPr>
      </w:pPr>
      <w:r>
        <w:rPr>
          <w:b/>
          <w:noProof/>
        </w:rPr>
        <w:drawing>
          <wp:anchor distT="0" distB="0" distL="114300" distR="114300" simplePos="0" relativeHeight="251669504" behindDoc="0" locked="0" layoutInCell="1" allowOverlap="1">
            <wp:simplePos x="0" y="0"/>
            <wp:positionH relativeFrom="column">
              <wp:posOffset>-1271</wp:posOffset>
            </wp:positionH>
            <wp:positionV relativeFrom="paragraph">
              <wp:posOffset>1271</wp:posOffset>
            </wp:positionV>
            <wp:extent cx="4860292" cy="1998348"/>
            <wp:effectExtent l="0" t="0" r="0" b="1902"/>
            <wp:wrapTopAndBottom/>
            <wp:docPr id="13" name="Picture 2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60292" cy="1998348"/>
                    </a:xfrm>
                    <a:prstGeom prst="rect">
                      <a:avLst/>
                    </a:prstGeom>
                    <a:noFill/>
                    <a:ln>
                      <a:noFill/>
                      <a:prstDash/>
                    </a:ln>
                  </pic:spPr>
                </pic:pic>
              </a:graphicData>
            </a:graphic>
          </wp:anchor>
        </w:drawing>
      </w:r>
      <w:r>
        <w:rPr>
          <w:b/>
        </w:rPr>
        <w:t>Tìm kiếm</w:t>
      </w:r>
      <w:r>
        <w:t>: tìm kiếm thông tin sách theo dữ liệu cần tìm</w:t>
      </w:r>
    </w:p>
    <w:p w:rsidR="00EB7F0C" w:rsidRDefault="005F7F5C">
      <w:pPr>
        <w:pStyle w:val="Heading3"/>
      </w:pPr>
      <w:r>
        <w:rPr>
          <w:rFonts w:cs="Times New Roman"/>
          <w:sz w:val="24"/>
          <w:szCs w:val="24"/>
        </w:rPr>
        <w:t xml:space="preserve">Tác giả: </w:t>
      </w:r>
      <w:r>
        <w:rPr>
          <w:rFonts w:cs="Times New Roman"/>
          <w:b w:val="0"/>
          <w:sz w:val="24"/>
          <w:szCs w:val="24"/>
        </w:rPr>
        <w:t>quản lý thông tin tác giả</w:t>
      </w:r>
    </w:p>
    <w:p w:rsidR="00EB7F0C" w:rsidRDefault="005F7F5C">
      <w:pPr>
        <w:pStyle w:val="Heading4"/>
        <w:rPr>
          <w:sz w:val="24"/>
          <w:szCs w:val="24"/>
        </w:rPr>
      </w:pPr>
      <w:r>
        <w:rPr>
          <w:sz w:val="24"/>
          <w:szCs w:val="24"/>
        </w:rPr>
        <w:t>Tìm kiếm thông tin sách</w:t>
      </w:r>
    </w:p>
    <w:p w:rsidR="00EB7F0C" w:rsidRDefault="005F7F5C">
      <w:pPr>
        <w:pStyle w:val="Standard"/>
      </w:pPr>
      <w:r>
        <w:rPr>
          <w:noProof/>
        </w:rPr>
        <w:drawing>
          <wp:anchor distT="0" distB="0" distL="114300" distR="114300" simplePos="0" relativeHeight="251670528" behindDoc="0" locked="0" layoutInCell="1" allowOverlap="1">
            <wp:simplePos x="0" y="0"/>
            <wp:positionH relativeFrom="column">
              <wp:posOffset>-1271</wp:posOffset>
            </wp:positionH>
            <wp:positionV relativeFrom="paragraph">
              <wp:posOffset>-1271</wp:posOffset>
            </wp:positionV>
            <wp:extent cx="4860292" cy="2033268"/>
            <wp:effectExtent l="0" t="0" r="0" b="5082"/>
            <wp:wrapTopAndBottom/>
            <wp:docPr id="14" name="Picture 2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60292" cy="2033268"/>
                    </a:xfrm>
                    <a:prstGeom prst="rect">
                      <a:avLst/>
                    </a:prstGeom>
                    <a:noFill/>
                    <a:ln>
                      <a:noFill/>
                      <a:prstDash/>
                    </a:ln>
                  </pic:spPr>
                </pic:pic>
              </a:graphicData>
            </a:graphic>
          </wp:anchor>
        </w:drawing>
      </w:r>
    </w:p>
    <w:p w:rsidR="00EB7F0C" w:rsidRDefault="005F7F5C">
      <w:pPr>
        <w:pStyle w:val="Picture"/>
        <w:numPr>
          <w:ilvl w:val="0"/>
          <w:numId w:val="37"/>
        </w:numPr>
      </w:pPr>
      <w:r>
        <w:rPr>
          <w:rFonts w:eastAsia="Lucida Sans Unicode"/>
          <w:b/>
          <w:color w:val="auto"/>
          <w:sz w:val="24"/>
          <w:szCs w:val="24"/>
        </w:rPr>
        <w:t>Cập nhật dữ liệu</w:t>
      </w:r>
      <w:r>
        <w:rPr>
          <w:rFonts w:eastAsia="Lucida Sans Unicode"/>
          <w:color w:val="auto"/>
          <w:sz w:val="24"/>
          <w:szCs w:val="24"/>
        </w:rPr>
        <w:t>: thêm tác giả</w:t>
      </w:r>
    </w:p>
    <w:p w:rsidR="00EB7F0C" w:rsidRDefault="005F7F5C">
      <w:pPr>
        <w:pStyle w:val="Picture"/>
        <w:numPr>
          <w:ilvl w:val="0"/>
          <w:numId w:val="37"/>
        </w:numPr>
      </w:pPr>
      <w:r>
        <w:rPr>
          <w:b/>
          <w:sz w:val="24"/>
          <w:szCs w:val="24"/>
        </w:rPr>
        <w:t>Làm lại</w:t>
      </w:r>
      <w:r>
        <w:rPr>
          <w:sz w:val="24"/>
          <w:szCs w:val="24"/>
        </w:rPr>
        <w:t xml:space="preserve">: </w:t>
      </w:r>
      <w:r>
        <w:t>làm mới lại toàn bộ dữ liệu khi nhập tác giả</w:t>
      </w:r>
    </w:p>
    <w:p w:rsidR="00EB7F0C" w:rsidRDefault="005F7F5C">
      <w:pPr>
        <w:pStyle w:val="Textbody"/>
        <w:numPr>
          <w:ilvl w:val="0"/>
          <w:numId w:val="37"/>
        </w:numPr>
      </w:pPr>
      <w:r>
        <w:rPr>
          <w:b/>
        </w:rPr>
        <w:t>Sữa thông tin</w:t>
      </w:r>
      <w:r>
        <w:t>: sữa thông tin tác giả</w:t>
      </w:r>
    </w:p>
    <w:p w:rsidR="00EB7F0C" w:rsidRDefault="005F7F5C">
      <w:pPr>
        <w:pStyle w:val="Textbody"/>
        <w:numPr>
          <w:ilvl w:val="0"/>
          <w:numId w:val="37"/>
        </w:numPr>
      </w:pPr>
      <w:r>
        <w:rPr>
          <w:b/>
        </w:rPr>
        <w:t>Xuất CSV</w:t>
      </w:r>
      <w:r>
        <w:t>: xuất dữ liệu ra file CSV</w:t>
      </w:r>
    </w:p>
    <w:p w:rsidR="00EB7F0C" w:rsidRDefault="005F7F5C">
      <w:pPr>
        <w:pStyle w:val="Textbody"/>
        <w:numPr>
          <w:ilvl w:val="0"/>
          <w:numId w:val="37"/>
        </w:numPr>
      </w:pPr>
      <w:r>
        <w:rPr>
          <w:b/>
        </w:rPr>
        <w:t>Reset dữ liệu</w:t>
      </w:r>
      <w:r>
        <w:t>: làm mới lại dữ liệu mới thêm vào hoặc cập nhật</w:t>
      </w:r>
    </w:p>
    <w:p w:rsidR="00EB7F0C" w:rsidRDefault="005F7F5C">
      <w:pPr>
        <w:pStyle w:val="Textbody"/>
        <w:numPr>
          <w:ilvl w:val="0"/>
          <w:numId w:val="37"/>
        </w:numPr>
      </w:pPr>
      <w:r>
        <w:rPr>
          <w:b/>
        </w:rPr>
        <w:t>Thoát</w:t>
      </w:r>
      <w:r>
        <w:t>: thoát khỏi giao diện quản lý tác giả</w:t>
      </w:r>
    </w:p>
    <w:p w:rsidR="00EB7F0C" w:rsidRDefault="00EB7F0C">
      <w:pPr>
        <w:pStyle w:val="Picture"/>
        <w:ind w:left="0" w:firstLine="0"/>
        <w:rPr>
          <w:sz w:val="24"/>
          <w:szCs w:val="24"/>
        </w:rPr>
      </w:pPr>
    </w:p>
    <w:p w:rsidR="00EB7F0C" w:rsidRDefault="005F7F5C">
      <w:pPr>
        <w:pStyle w:val="Heading4"/>
        <w:rPr>
          <w:sz w:val="24"/>
          <w:szCs w:val="24"/>
        </w:rPr>
      </w:pPr>
      <w:r>
        <w:rPr>
          <w:sz w:val="24"/>
          <w:szCs w:val="24"/>
        </w:rPr>
        <w:lastRenderedPageBreak/>
        <w:t>Tìm kiếm thông tin tác giả</w:t>
      </w:r>
    </w:p>
    <w:p w:rsidR="00EB7F0C" w:rsidRDefault="005F7F5C">
      <w:pPr>
        <w:pStyle w:val="Textbody"/>
        <w:numPr>
          <w:ilvl w:val="0"/>
          <w:numId w:val="37"/>
        </w:numPr>
      </w:pPr>
      <w:r>
        <w:rPr>
          <w:b/>
          <w:noProof/>
        </w:rPr>
        <w:drawing>
          <wp:anchor distT="0" distB="0" distL="114300" distR="114300" simplePos="0" relativeHeight="251671552" behindDoc="0" locked="0" layoutInCell="1" allowOverlap="1">
            <wp:simplePos x="0" y="0"/>
            <wp:positionH relativeFrom="column">
              <wp:posOffset>118</wp:posOffset>
            </wp:positionH>
            <wp:positionV relativeFrom="paragraph">
              <wp:posOffset>2770</wp:posOffset>
            </wp:positionV>
            <wp:extent cx="4860292" cy="2034540"/>
            <wp:effectExtent l="0" t="0" r="0" b="3810"/>
            <wp:wrapTopAndBottom/>
            <wp:docPr id="15" name="Picture 2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60292" cy="2034540"/>
                    </a:xfrm>
                    <a:prstGeom prst="rect">
                      <a:avLst/>
                    </a:prstGeom>
                    <a:noFill/>
                    <a:ln>
                      <a:noFill/>
                      <a:prstDash/>
                    </a:ln>
                  </pic:spPr>
                </pic:pic>
              </a:graphicData>
            </a:graphic>
          </wp:anchor>
        </w:drawing>
      </w:r>
      <w:r>
        <w:rPr>
          <w:b/>
        </w:rPr>
        <w:t>Tìm kiếm</w:t>
      </w:r>
      <w:r>
        <w:t>:</w:t>
      </w:r>
      <w:r>
        <w:rPr>
          <w:b/>
        </w:rPr>
        <w:t xml:space="preserve"> </w:t>
      </w:r>
      <w:r>
        <w:t>tìm kiếm thông tin tác giả theo dữ liệu cần tìm</w:t>
      </w:r>
    </w:p>
    <w:p w:rsidR="00EB7F0C" w:rsidRDefault="005F7F5C">
      <w:pPr>
        <w:pStyle w:val="Heading3"/>
      </w:pPr>
      <w:r>
        <w:rPr>
          <w:rFonts w:cs="Times New Roman"/>
          <w:sz w:val="24"/>
          <w:szCs w:val="24"/>
        </w:rPr>
        <w:t xml:space="preserve">Admin: </w:t>
      </w:r>
      <w:r>
        <w:rPr>
          <w:rFonts w:cs="Times New Roman"/>
          <w:b w:val="0"/>
          <w:sz w:val="24"/>
          <w:szCs w:val="24"/>
        </w:rPr>
        <w:t>quản lý thông tin admin</w:t>
      </w:r>
    </w:p>
    <w:p w:rsidR="00EB7F0C" w:rsidRDefault="005F7F5C">
      <w:pPr>
        <w:pStyle w:val="Textbody"/>
      </w:pPr>
      <w:r>
        <w:rPr>
          <w:noProof/>
        </w:rPr>
        <w:drawing>
          <wp:anchor distT="0" distB="0" distL="114300" distR="114300" simplePos="0" relativeHeight="251672576" behindDoc="0" locked="0" layoutInCell="1" allowOverlap="1">
            <wp:simplePos x="0" y="0"/>
            <wp:positionH relativeFrom="column">
              <wp:posOffset>118</wp:posOffset>
            </wp:positionH>
            <wp:positionV relativeFrom="paragraph">
              <wp:posOffset>-118</wp:posOffset>
            </wp:positionV>
            <wp:extent cx="4860292" cy="2033268"/>
            <wp:effectExtent l="0" t="0" r="0" b="5082"/>
            <wp:wrapTopAndBottom/>
            <wp:docPr id="16" name="Picture 2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60292" cy="2033268"/>
                    </a:xfrm>
                    <a:prstGeom prst="rect">
                      <a:avLst/>
                    </a:prstGeom>
                    <a:noFill/>
                    <a:ln>
                      <a:noFill/>
                      <a:prstDash/>
                    </a:ln>
                  </pic:spPr>
                </pic:pic>
              </a:graphicData>
            </a:graphic>
          </wp:anchor>
        </w:drawing>
      </w:r>
    </w:p>
    <w:p w:rsidR="00EB7F0C" w:rsidRDefault="005F7F5C">
      <w:pPr>
        <w:pStyle w:val="Picture"/>
        <w:numPr>
          <w:ilvl w:val="0"/>
          <w:numId w:val="37"/>
        </w:numPr>
      </w:pPr>
      <w:r>
        <w:rPr>
          <w:rFonts w:eastAsia="Lucida Sans Unicode"/>
          <w:b/>
          <w:color w:val="auto"/>
          <w:sz w:val="24"/>
          <w:szCs w:val="24"/>
        </w:rPr>
        <w:t>Cập nhật dữ liệu</w:t>
      </w:r>
      <w:r>
        <w:rPr>
          <w:rFonts w:eastAsia="Lucida Sans Unicode"/>
          <w:color w:val="auto"/>
          <w:sz w:val="24"/>
          <w:szCs w:val="24"/>
        </w:rPr>
        <w:t>: thêm mới admin</w:t>
      </w:r>
    </w:p>
    <w:p w:rsidR="00EB7F0C" w:rsidRDefault="005F7F5C">
      <w:pPr>
        <w:pStyle w:val="Picture"/>
        <w:numPr>
          <w:ilvl w:val="0"/>
          <w:numId w:val="37"/>
        </w:numPr>
      </w:pPr>
      <w:r>
        <w:rPr>
          <w:b/>
          <w:sz w:val="24"/>
          <w:szCs w:val="24"/>
        </w:rPr>
        <w:t>Làm lại</w:t>
      </w:r>
      <w:r>
        <w:rPr>
          <w:sz w:val="24"/>
          <w:szCs w:val="24"/>
        </w:rPr>
        <w:t xml:space="preserve">: </w:t>
      </w:r>
      <w:r>
        <w:t>làm mới lại toàn bộ dữ liệu khi nhập thông tin admin</w:t>
      </w:r>
    </w:p>
    <w:p w:rsidR="00EB7F0C" w:rsidRDefault="005F7F5C">
      <w:pPr>
        <w:pStyle w:val="Textbody"/>
        <w:numPr>
          <w:ilvl w:val="0"/>
          <w:numId w:val="37"/>
        </w:numPr>
      </w:pPr>
      <w:r>
        <w:rPr>
          <w:b/>
        </w:rPr>
        <w:t>Sữa thông tin</w:t>
      </w:r>
      <w:r>
        <w:t>: sữa thông tin admin</w:t>
      </w:r>
    </w:p>
    <w:p w:rsidR="00EB7F0C" w:rsidRDefault="005F7F5C">
      <w:pPr>
        <w:pStyle w:val="Textbody"/>
        <w:numPr>
          <w:ilvl w:val="0"/>
          <w:numId w:val="37"/>
        </w:numPr>
      </w:pPr>
      <w:r>
        <w:rPr>
          <w:b/>
        </w:rPr>
        <w:t>Xuất CSV</w:t>
      </w:r>
      <w:r>
        <w:t>: xuất dữ liệu ra file CSV</w:t>
      </w:r>
    </w:p>
    <w:p w:rsidR="00EB7F0C" w:rsidRDefault="005F7F5C">
      <w:pPr>
        <w:pStyle w:val="Textbody"/>
        <w:numPr>
          <w:ilvl w:val="0"/>
          <w:numId w:val="37"/>
        </w:numPr>
      </w:pPr>
      <w:r>
        <w:rPr>
          <w:b/>
        </w:rPr>
        <w:t>Reset dữ liệu</w:t>
      </w:r>
      <w:r>
        <w:t>: làm mới lại dữ liệu mới thêm vào hoặc cập nhật</w:t>
      </w:r>
    </w:p>
    <w:p w:rsidR="00EB7F0C" w:rsidRDefault="005F7F5C">
      <w:pPr>
        <w:pStyle w:val="Textbody"/>
        <w:numPr>
          <w:ilvl w:val="0"/>
          <w:numId w:val="37"/>
        </w:numPr>
      </w:pPr>
      <w:r>
        <w:rPr>
          <w:b/>
        </w:rPr>
        <w:t>Thoát</w:t>
      </w:r>
      <w:r>
        <w:t>: thoát khỏi giao diện quản lý admin</w:t>
      </w:r>
    </w:p>
    <w:p w:rsidR="00EB7F0C" w:rsidRDefault="00EB7F0C">
      <w:pPr>
        <w:pStyle w:val="Textbody"/>
      </w:pPr>
    </w:p>
    <w:p w:rsidR="00EB7F0C" w:rsidRDefault="005F7F5C">
      <w:pPr>
        <w:pStyle w:val="Heading4"/>
      </w:pPr>
      <w:r>
        <w:rPr>
          <w:sz w:val="24"/>
          <w:szCs w:val="24"/>
        </w:rPr>
        <w:lastRenderedPageBreak/>
        <w:t>Tìm kiếm thông tin admin</w:t>
      </w:r>
    </w:p>
    <w:p w:rsidR="00EB7F0C" w:rsidRDefault="005F7F5C">
      <w:pPr>
        <w:pStyle w:val="Standard"/>
        <w:numPr>
          <w:ilvl w:val="0"/>
          <w:numId w:val="37"/>
        </w:numPr>
      </w:pPr>
      <w:r>
        <w:rPr>
          <w:b/>
          <w:noProof/>
        </w:rPr>
        <w:drawing>
          <wp:anchor distT="0" distB="0" distL="114300" distR="114300" simplePos="0" relativeHeight="251673600" behindDoc="0" locked="0" layoutInCell="1" allowOverlap="1">
            <wp:simplePos x="0" y="0"/>
            <wp:positionH relativeFrom="column">
              <wp:posOffset>118</wp:posOffset>
            </wp:positionH>
            <wp:positionV relativeFrom="paragraph">
              <wp:posOffset>1728</wp:posOffset>
            </wp:positionV>
            <wp:extent cx="4860292" cy="2018025"/>
            <wp:effectExtent l="0" t="0" r="0" b="1275"/>
            <wp:wrapTopAndBottom/>
            <wp:docPr id="17" name="Picture 2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60292" cy="2018025"/>
                    </a:xfrm>
                    <a:prstGeom prst="rect">
                      <a:avLst/>
                    </a:prstGeom>
                    <a:noFill/>
                    <a:ln>
                      <a:noFill/>
                      <a:prstDash/>
                    </a:ln>
                  </pic:spPr>
                </pic:pic>
              </a:graphicData>
            </a:graphic>
          </wp:anchor>
        </w:drawing>
      </w:r>
      <w:r>
        <w:rPr>
          <w:b/>
        </w:rPr>
        <w:t>Tìm kiếm</w:t>
      </w:r>
      <w:r>
        <w:t>: tìm kiếm thông tin admin theo dữ liệu cần tìm</w:t>
      </w:r>
    </w:p>
    <w:p w:rsidR="00EB7F0C" w:rsidRDefault="005F7F5C">
      <w:pPr>
        <w:pStyle w:val="Heading3"/>
      </w:pPr>
      <w:r>
        <w:rPr>
          <w:rFonts w:cs="Times New Roman"/>
          <w:sz w:val="24"/>
          <w:szCs w:val="24"/>
        </w:rPr>
        <w:t xml:space="preserve">Phiếu mượn: </w:t>
      </w:r>
      <w:r>
        <w:rPr>
          <w:rFonts w:cs="Times New Roman"/>
          <w:b w:val="0"/>
          <w:sz w:val="24"/>
          <w:szCs w:val="24"/>
        </w:rPr>
        <w:t>quản lý thông tin mượn sách</w:t>
      </w:r>
    </w:p>
    <w:p w:rsidR="00EB7F0C" w:rsidRDefault="005F7F5C">
      <w:pPr>
        <w:pStyle w:val="Textbody"/>
        <w:numPr>
          <w:ilvl w:val="0"/>
          <w:numId w:val="37"/>
        </w:numPr>
      </w:pPr>
      <w:r>
        <w:rPr>
          <w:b/>
          <w:noProof/>
        </w:rPr>
        <w:drawing>
          <wp:anchor distT="0" distB="0" distL="114300" distR="114300" simplePos="0" relativeHeight="251674624" behindDoc="0" locked="0" layoutInCell="1" allowOverlap="1">
            <wp:simplePos x="0" y="0"/>
            <wp:positionH relativeFrom="column">
              <wp:posOffset>118</wp:posOffset>
            </wp:positionH>
            <wp:positionV relativeFrom="paragraph">
              <wp:posOffset>-1618</wp:posOffset>
            </wp:positionV>
            <wp:extent cx="4860292" cy="2014222"/>
            <wp:effectExtent l="0" t="0" r="0" b="5078"/>
            <wp:wrapTopAndBottom/>
            <wp:docPr id="18" name="Picture 2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60292" cy="2014222"/>
                    </a:xfrm>
                    <a:prstGeom prst="rect">
                      <a:avLst/>
                    </a:prstGeom>
                    <a:noFill/>
                    <a:ln>
                      <a:noFill/>
                      <a:prstDash/>
                    </a:ln>
                  </pic:spPr>
                </pic:pic>
              </a:graphicData>
            </a:graphic>
          </wp:anchor>
        </w:drawing>
      </w:r>
      <w:r>
        <w:rPr>
          <w:b/>
        </w:rPr>
        <w:t>Cập nhật dữ liệu</w:t>
      </w:r>
      <w:r>
        <w:t>:</w:t>
      </w:r>
      <w:r>
        <w:rPr>
          <w:b/>
        </w:rPr>
        <w:t xml:space="preserve"> </w:t>
      </w:r>
      <w:r>
        <w:t>thêm dữ liệu sách cho mượn</w:t>
      </w:r>
    </w:p>
    <w:p w:rsidR="00EB7F0C" w:rsidRDefault="005F7F5C">
      <w:pPr>
        <w:pStyle w:val="Textbody"/>
        <w:numPr>
          <w:ilvl w:val="0"/>
          <w:numId w:val="37"/>
        </w:numPr>
      </w:pPr>
      <w:r>
        <w:rPr>
          <w:b/>
        </w:rPr>
        <w:t xml:space="preserve">Làm lại: </w:t>
      </w:r>
      <w:r>
        <w:t>làm mới lại toàn bộ dữ liệu khi nhập thông tin phiếu mượn</w:t>
      </w:r>
    </w:p>
    <w:p w:rsidR="005F7F5C" w:rsidRDefault="005F7F5C">
      <w:pPr>
        <w:pStyle w:val="Textbody"/>
        <w:numPr>
          <w:ilvl w:val="0"/>
          <w:numId w:val="37"/>
        </w:numPr>
      </w:pPr>
      <w:r>
        <w:rPr>
          <w:b/>
        </w:rPr>
        <w:t>Tìm sách:</w:t>
      </w:r>
      <w:r>
        <w:t xml:space="preserve"> tìm cuốn sách mượn</w:t>
      </w:r>
    </w:p>
    <w:p w:rsidR="005F7F5C" w:rsidRDefault="005F7F5C">
      <w:pPr>
        <w:pStyle w:val="Textbody"/>
        <w:numPr>
          <w:ilvl w:val="0"/>
          <w:numId w:val="37"/>
        </w:numPr>
      </w:pPr>
      <w:r>
        <w:rPr>
          <w:b/>
        </w:rPr>
        <w:t>Chọn sách:</w:t>
      </w:r>
      <w:r>
        <w:t xml:space="preserve"> chọn sách cho mượn vào danh sách</w:t>
      </w:r>
    </w:p>
    <w:p w:rsidR="005F7F5C" w:rsidRDefault="005F7F5C">
      <w:pPr>
        <w:pStyle w:val="Textbody"/>
        <w:numPr>
          <w:ilvl w:val="0"/>
          <w:numId w:val="37"/>
        </w:numPr>
      </w:pPr>
      <w:r>
        <w:rPr>
          <w:b/>
        </w:rPr>
        <w:t>Xóa khỏi danh sách:</w:t>
      </w:r>
      <w:r>
        <w:t xml:space="preserve"> khóa sách </w:t>
      </w:r>
      <w:r w:rsidR="00E4743D">
        <w:t>khỏi danh sách mượn sách</w:t>
      </w:r>
    </w:p>
    <w:p w:rsidR="00EB7F0C" w:rsidRDefault="005F7F5C">
      <w:pPr>
        <w:pStyle w:val="Textbody"/>
        <w:numPr>
          <w:ilvl w:val="0"/>
          <w:numId w:val="37"/>
        </w:numPr>
      </w:pPr>
      <w:r>
        <w:rPr>
          <w:b/>
        </w:rPr>
        <w:t xml:space="preserve">Xuất CSV: </w:t>
      </w:r>
      <w:r>
        <w:t>xuất dữ liệu ra file CSV</w:t>
      </w:r>
    </w:p>
    <w:p w:rsidR="00EB7F0C" w:rsidRDefault="005F7F5C">
      <w:pPr>
        <w:pStyle w:val="Textbody"/>
        <w:numPr>
          <w:ilvl w:val="0"/>
          <w:numId w:val="37"/>
        </w:numPr>
      </w:pPr>
      <w:r>
        <w:rPr>
          <w:b/>
        </w:rPr>
        <w:t>Reset dữ liệu</w:t>
      </w:r>
      <w:r>
        <w:t>: làm mới lại dữ liệu mới thêm vào hoặc cập nhật</w:t>
      </w:r>
    </w:p>
    <w:p w:rsidR="00EB7F0C" w:rsidRDefault="005F7F5C">
      <w:pPr>
        <w:pStyle w:val="Textbody"/>
        <w:numPr>
          <w:ilvl w:val="0"/>
          <w:numId w:val="37"/>
        </w:numPr>
      </w:pPr>
      <w:r>
        <w:rPr>
          <w:b/>
        </w:rPr>
        <w:t>Thoát</w:t>
      </w:r>
      <w:r>
        <w:t>: thoát khỏi giao diện quản lý phiếu mượn</w:t>
      </w:r>
    </w:p>
    <w:p w:rsidR="00EB7F0C" w:rsidRDefault="005F7F5C">
      <w:pPr>
        <w:pStyle w:val="Heading4"/>
        <w:rPr>
          <w:sz w:val="24"/>
          <w:szCs w:val="24"/>
        </w:rPr>
      </w:pPr>
      <w:r>
        <w:rPr>
          <w:sz w:val="24"/>
          <w:szCs w:val="24"/>
        </w:rPr>
        <w:lastRenderedPageBreak/>
        <w:t>Tìm kiếm thông tin phiếu mượn</w:t>
      </w:r>
    </w:p>
    <w:p w:rsidR="005F7F5C" w:rsidRPr="005F7F5C" w:rsidRDefault="005F7F5C" w:rsidP="005F7F5C">
      <w:pPr>
        <w:pStyle w:val="Standard"/>
      </w:pPr>
      <w:r>
        <w:rPr>
          <w:noProof/>
        </w:rPr>
        <w:drawing>
          <wp:inline distT="0" distB="0" distL="0" distR="0" wp14:anchorId="5D87774B" wp14:editId="689CD67D">
            <wp:extent cx="4860290" cy="208153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0290" cy="2081530"/>
                    </a:xfrm>
                    <a:prstGeom prst="rect">
                      <a:avLst/>
                    </a:prstGeom>
                  </pic:spPr>
                </pic:pic>
              </a:graphicData>
            </a:graphic>
          </wp:inline>
        </w:drawing>
      </w:r>
    </w:p>
    <w:p w:rsidR="00EB7F0C" w:rsidRPr="005F7F5C" w:rsidRDefault="005F7F5C" w:rsidP="005F7F5C">
      <w:pPr>
        <w:pStyle w:val="Step"/>
        <w:numPr>
          <w:ilvl w:val="0"/>
          <w:numId w:val="37"/>
        </w:numPr>
        <w:rPr>
          <w:b/>
          <w:sz w:val="24"/>
          <w:szCs w:val="24"/>
        </w:rPr>
      </w:pPr>
      <w:r w:rsidRPr="005F7F5C">
        <w:rPr>
          <w:b/>
          <w:sz w:val="24"/>
          <w:szCs w:val="24"/>
        </w:rPr>
        <w:t>Tìm kiếm</w:t>
      </w:r>
      <w:r>
        <w:rPr>
          <w:sz w:val="24"/>
          <w:szCs w:val="24"/>
        </w:rPr>
        <w:t xml:space="preserve">: </w:t>
      </w:r>
      <w:r>
        <w:t>tìm kiếm thông tin phiếu mượn theo dữ liệu cần tìm</w:t>
      </w:r>
    </w:p>
    <w:p w:rsidR="00EB7F0C" w:rsidRDefault="005F7F5C">
      <w:pPr>
        <w:pStyle w:val="Heading3"/>
        <w:rPr>
          <w:rFonts w:cs="Times New Roman"/>
          <w:b w:val="0"/>
          <w:sz w:val="24"/>
          <w:szCs w:val="24"/>
        </w:rPr>
      </w:pPr>
      <w:r>
        <w:rPr>
          <w:rFonts w:cs="Times New Roman"/>
          <w:sz w:val="24"/>
          <w:szCs w:val="24"/>
        </w:rPr>
        <w:t>Phiếu trả</w:t>
      </w:r>
      <w:r>
        <w:rPr>
          <w:rFonts w:cs="Times New Roman"/>
          <w:b w:val="0"/>
          <w:sz w:val="24"/>
          <w:szCs w:val="24"/>
        </w:rPr>
        <w:t>: quản lý thông tin phiếu trả</w:t>
      </w:r>
    </w:p>
    <w:p w:rsidR="00E4743D" w:rsidRDefault="005F7F5C" w:rsidP="00E4743D">
      <w:pPr>
        <w:pStyle w:val="Textbody"/>
        <w:numPr>
          <w:ilvl w:val="0"/>
          <w:numId w:val="37"/>
        </w:numPr>
      </w:pPr>
      <w:r>
        <w:rPr>
          <w:noProof/>
        </w:rPr>
        <w:drawing>
          <wp:anchor distT="0" distB="0" distL="114300" distR="114300" simplePos="0" relativeHeight="251675648" behindDoc="0" locked="0" layoutInCell="1" allowOverlap="1" wp14:anchorId="5B5F7745">
            <wp:simplePos x="0" y="0"/>
            <wp:positionH relativeFrom="column">
              <wp:posOffset>115</wp:posOffset>
            </wp:positionH>
            <wp:positionV relativeFrom="paragraph">
              <wp:posOffset>-577</wp:posOffset>
            </wp:positionV>
            <wp:extent cx="4860290" cy="2025015"/>
            <wp:effectExtent l="0" t="0" r="0" b="0"/>
            <wp:wrapTopAndBottom/>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60290" cy="2025015"/>
                    </a:xfrm>
                    <a:prstGeom prst="rect">
                      <a:avLst/>
                    </a:prstGeom>
                  </pic:spPr>
                </pic:pic>
              </a:graphicData>
            </a:graphic>
          </wp:anchor>
        </w:drawing>
      </w:r>
      <w:r w:rsidR="00E4743D">
        <w:rPr>
          <w:b/>
        </w:rPr>
        <w:t>Cập nhật dữ liệu</w:t>
      </w:r>
      <w:r w:rsidR="00E4743D">
        <w:t>:</w:t>
      </w:r>
      <w:r w:rsidR="00E4743D">
        <w:rPr>
          <w:b/>
        </w:rPr>
        <w:t xml:space="preserve"> </w:t>
      </w:r>
      <w:r w:rsidR="00E4743D">
        <w:t>thêm dữ liệu sách trả</w:t>
      </w:r>
    </w:p>
    <w:p w:rsidR="00E4743D" w:rsidRDefault="00E4743D" w:rsidP="00E4743D">
      <w:pPr>
        <w:pStyle w:val="Textbody"/>
        <w:numPr>
          <w:ilvl w:val="0"/>
          <w:numId w:val="37"/>
        </w:numPr>
      </w:pPr>
      <w:r>
        <w:rPr>
          <w:b/>
        </w:rPr>
        <w:t xml:space="preserve">Làm lại: </w:t>
      </w:r>
      <w:r>
        <w:t>làm mới lại toàn bộ dữ liệu khi nhập thông tin phiếu trả</w:t>
      </w:r>
    </w:p>
    <w:p w:rsidR="00E4743D" w:rsidRDefault="00E4743D" w:rsidP="00E4743D">
      <w:pPr>
        <w:pStyle w:val="Textbody"/>
        <w:numPr>
          <w:ilvl w:val="0"/>
          <w:numId w:val="37"/>
        </w:numPr>
      </w:pPr>
      <w:r>
        <w:rPr>
          <w:b/>
        </w:rPr>
        <w:t>Chọn sách:</w:t>
      </w:r>
      <w:r>
        <w:t xml:space="preserve"> chọn sách cần trả vào danh sách</w:t>
      </w:r>
    </w:p>
    <w:p w:rsidR="00E4743D" w:rsidRDefault="00E4743D" w:rsidP="00E4743D">
      <w:pPr>
        <w:pStyle w:val="Textbody"/>
        <w:numPr>
          <w:ilvl w:val="0"/>
          <w:numId w:val="37"/>
        </w:numPr>
      </w:pPr>
      <w:r>
        <w:rPr>
          <w:b/>
        </w:rPr>
        <w:t>Xóa khỏi danh sách:</w:t>
      </w:r>
      <w:r>
        <w:t xml:space="preserve"> khóa sách cần trả khỏi danh sách trả sách</w:t>
      </w:r>
    </w:p>
    <w:p w:rsidR="00E4743D" w:rsidRDefault="00E4743D" w:rsidP="00E4743D">
      <w:pPr>
        <w:pStyle w:val="Textbody"/>
        <w:numPr>
          <w:ilvl w:val="0"/>
          <w:numId w:val="37"/>
        </w:numPr>
      </w:pPr>
      <w:r>
        <w:rPr>
          <w:b/>
        </w:rPr>
        <w:t xml:space="preserve">Xuất CSV: </w:t>
      </w:r>
      <w:r>
        <w:t>xuất dữ liệu ra file CSV</w:t>
      </w:r>
    </w:p>
    <w:p w:rsidR="00E4743D" w:rsidRDefault="00E4743D" w:rsidP="00E4743D">
      <w:pPr>
        <w:pStyle w:val="Textbody"/>
        <w:numPr>
          <w:ilvl w:val="0"/>
          <w:numId w:val="37"/>
        </w:numPr>
      </w:pPr>
      <w:r>
        <w:rPr>
          <w:b/>
        </w:rPr>
        <w:t>Reset dữ liệu</w:t>
      </w:r>
      <w:r>
        <w:t>: làm mới lại dữ liệu mới thêm vào hoặc cập nhật</w:t>
      </w:r>
    </w:p>
    <w:p w:rsidR="005F7F5C" w:rsidRPr="005F7F5C" w:rsidRDefault="00E4743D" w:rsidP="00E4743D">
      <w:pPr>
        <w:pStyle w:val="Textbody"/>
        <w:numPr>
          <w:ilvl w:val="0"/>
          <w:numId w:val="37"/>
        </w:numPr>
      </w:pPr>
      <w:r>
        <w:rPr>
          <w:b/>
        </w:rPr>
        <w:t>Thoát</w:t>
      </w:r>
      <w:r>
        <w:t xml:space="preserve">: thoát khỏi giao diện quản lý phiếu </w:t>
      </w:r>
      <w:r w:rsidR="00EE48C0">
        <w:t>trả</w:t>
      </w:r>
    </w:p>
    <w:p w:rsidR="00E4743D" w:rsidRDefault="00E4743D" w:rsidP="00E4743D">
      <w:pPr>
        <w:pStyle w:val="Heading4"/>
        <w:rPr>
          <w:sz w:val="24"/>
          <w:szCs w:val="24"/>
        </w:rPr>
      </w:pPr>
      <w:r>
        <w:rPr>
          <w:sz w:val="24"/>
          <w:szCs w:val="24"/>
        </w:rPr>
        <w:lastRenderedPageBreak/>
        <w:t>Tìm kiếm thông tin phiếu trả</w:t>
      </w:r>
    </w:p>
    <w:p w:rsidR="00E4743D" w:rsidRPr="00E4743D" w:rsidRDefault="00E4743D" w:rsidP="00E4743D">
      <w:pPr>
        <w:pStyle w:val="Standard"/>
        <w:numPr>
          <w:ilvl w:val="0"/>
          <w:numId w:val="37"/>
        </w:numPr>
        <w:rPr>
          <w:b/>
        </w:rPr>
      </w:pPr>
      <w:r w:rsidRPr="00E4743D">
        <w:rPr>
          <w:b/>
          <w:noProof/>
        </w:rPr>
        <w:drawing>
          <wp:anchor distT="0" distB="0" distL="114300" distR="114300" simplePos="0" relativeHeight="251676672" behindDoc="0" locked="0" layoutInCell="1" allowOverlap="1" wp14:anchorId="5D8CC88F">
            <wp:simplePos x="0" y="0"/>
            <wp:positionH relativeFrom="column">
              <wp:posOffset>115</wp:posOffset>
            </wp:positionH>
            <wp:positionV relativeFrom="paragraph">
              <wp:posOffset>1732</wp:posOffset>
            </wp:positionV>
            <wp:extent cx="4860290" cy="2019300"/>
            <wp:effectExtent l="0" t="0" r="0" b="0"/>
            <wp:wrapTopAndBottom/>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0290" cy="2019300"/>
                    </a:xfrm>
                    <a:prstGeom prst="rect">
                      <a:avLst/>
                    </a:prstGeom>
                  </pic:spPr>
                </pic:pic>
              </a:graphicData>
            </a:graphic>
          </wp:anchor>
        </w:drawing>
      </w:r>
      <w:r w:rsidRPr="00E4743D">
        <w:rPr>
          <w:b/>
        </w:rPr>
        <w:t>Tìm kiếm</w:t>
      </w:r>
      <w:r>
        <w:rPr>
          <w:b/>
        </w:rPr>
        <w:t xml:space="preserve">: </w:t>
      </w:r>
      <w:r>
        <w:t>tìm kiếm thông tin phiếu trả theo dữ liệu cần tìm</w:t>
      </w:r>
    </w:p>
    <w:p w:rsidR="00EB7F0C" w:rsidRPr="00911443" w:rsidRDefault="00E4743D">
      <w:pPr>
        <w:pStyle w:val="Heading3"/>
        <w:rPr>
          <w:rFonts w:cs="Times New Roman"/>
          <w:b w:val="0"/>
          <w:sz w:val="24"/>
          <w:szCs w:val="24"/>
        </w:rPr>
      </w:pPr>
      <w:r>
        <w:rPr>
          <w:rFonts w:cs="Times New Roman"/>
          <w:sz w:val="24"/>
          <w:szCs w:val="24"/>
        </w:rPr>
        <w:t>Báo cáo tình hình mượn sách</w:t>
      </w:r>
      <w:r w:rsidR="00911443">
        <w:rPr>
          <w:rFonts w:cs="Times New Roman"/>
          <w:b w:val="0"/>
          <w:sz w:val="24"/>
          <w:szCs w:val="24"/>
        </w:rPr>
        <w:t>: báo cáo tình hình mượn sách của độc giả</w:t>
      </w:r>
    </w:p>
    <w:p w:rsidR="00E4743D" w:rsidRPr="00E4743D" w:rsidRDefault="00E4743D" w:rsidP="00E4743D">
      <w:pPr>
        <w:pStyle w:val="Textbody"/>
        <w:numPr>
          <w:ilvl w:val="0"/>
          <w:numId w:val="37"/>
        </w:numPr>
        <w:rPr>
          <w:b/>
        </w:rPr>
      </w:pPr>
      <w:r w:rsidRPr="00E4743D">
        <w:rPr>
          <w:b/>
          <w:noProof/>
        </w:rPr>
        <w:drawing>
          <wp:anchor distT="0" distB="0" distL="114300" distR="114300" simplePos="0" relativeHeight="251677696" behindDoc="0" locked="0" layoutInCell="1" allowOverlap="1" wp14:anchorId="24BC5C72">
            <wp:simplePos x="0" y="0"/>
            <wp:positionH relativeFrom="column">
              <wp:posOffset>115</wp:posOffset>
            </wp:positionH>
            <wp:positionV relativeFrom="paragraph">
              <wp:posOffset>-1616</wp:posOffset>
            </wp:positionV>
            <wp:extent cx="4860290" cy="2040890"/>
            <wp:effectExtent l="0" t="0" r="0" b="0"/>
            <wp:wrapTopAndBottom/>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60290" cy="2040890"/>
                    </a:xfrm>
                    <a:prstGeom prst="rect">
                      <a:avLst/>
                    </a:prstGeom>
                  </pic:spPr>
                </pic:pic>
              </a:graphicData>
            </a:graphic>
          </wp:anchor>
        </w:drawing>
      </w:r>
      <w:r w:rsidRPr="00E4743D">
        <w:rPr>
          <w:b/>
        </w:rPr>
        <w:t>Tạo báo cáo</w:t>
      </w:r>
      <w:r>
        <w:t>: tạo báo cáo dữ liệu theo tháng năm mượn sách</w:t>
      </w:r>
    </w:p>
    <w:p w:rsidR="00EB7F0C" w:rsidRDefault="00E4743D" w:rsidP="00911443">
      <w:pPr>
        <w:pStyle w:val="Heading3"/>
        <w:rPr>
          <w:rFonts w:cs="Times New Roman"/>
          <w:b w:val="0"/>
          <w:sz w:val="24"/>
          <w:szCs w:val="24"/>
        </w:rPr>
      </w:pPr>
      <w:r>
        <w:rPr>
          <w:rFonts w:cs="Times New Roman"/>
          <w:sz w:val="24"/>
          <w:szCs w:val="24"/>
        </w:rPr>
        <w:lastRenderedPageBreak/>
        <w:t>Báo cáo tình hình phiếu trả</w:t>
      </w:r>
      <w:r w:rsidR="00911443">
        <w:rPr>
          <w:rFonts w:cs="Times New Roman"/>
          <w:sz w:val="24"/>
          <w:szCs w:val="24"/>
        </w:rPr>
        <w:t xml:space="preserve">: </w:t>
      </w:r>
      <w:r w:rsidR="00911443">
        <w:rPr>
          <w:rFonts w:cs="Times New Roman"/>
          <w:b w:val="0"/>
          <w:sz w:val="24"/>
          <w:szCs w:val="24"/>
        </w:rPr>
        <w:t>báo cáo tình hình sách trả trễ của độc giả</w:t>
      </w:r>
    </w:p>
    <w:p w:rsidR="00911443" w:rsidRPr="00911443" w:rsidRDefault="00911443" w:rsidP="00911443">
      <w:pPr>
        <w:pStyle w:val="Textbody"/>
        <w:numPr>
          <w:ilvl w:val="0"/>
          <w:numId w:val="37"/>
        </w:numPr>
        <w:rPr>
          <w:b/>
        </w:rPr>
      </w:pPr>
      <w:r w:rsidRPr="00911443">
        <w:rPr>
          <w:b/>
          <w:noProof/>
        </w:rPr>
        <w:drawing>
          <wp:anchor distT="0" distB="0" distL="114300" distR="114300" simplePos="0" relativeHeight="251679744" behindDoc="0" locked="0" layoutInCell="1" allowOverlap="1" wp14:anchorId="7DBC96A9">
            <wp:simplePos x="0" y="0"/>
            <wp:positionH relativeFrom="column">
              <wp:posOffset>115</wp:posOffset>
            </wp:positionH>
            <wp:positionV relativeFrom="paragraph">
              <wp:posOffset>-2078</wp:posOffset>
            </wp:positionV>
            <wp:extent cx="4860290" cy="2032000"/>
            <wp:effectExtent l="0" t="0" r="0" b="6350"/>
            <wp:wrapTopAndBottom/>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0290" cy="2032000"/>
                    </a:xfrm>
                    <a:prstGeom prst="rect">
                      <a:avLst/>
                    </a:prstGeom>
                  </pic:spPr>
                </pic:pic>
              </a:graphicData>
            </a:graphic>
          </wp:anchor>
        </w:drawing>
      </w:r>
      <w:r w:rsidRPr="00911443">
        <w:rPr>
          <w:b/>
        </w:rPr>
        <w:t>Tạo báo cáo</w:t>
      </w:r>
      <w:r>
        <w:t>: báo cáo tình hình sách trả trễ của độc giả</w:t>
      </w:r>
    </w:p>
    <w:p w:rsidR="00EB7F0C" w:rsidRDefault="005F23CF">
      <w:pPr>
        <w:pStyle w:val="Heading3"/>
        <w:rPr>
          <w:rFonts w:cs="Times New Roman"/>
          <w:b w:val="0"/>
          <w:sz w:val="24"/>
          <w:szCs w:val="24"/>
        </w:rPr>
      </w:pPr>
      <w:r>
        <w:rPr>
          <w:rFonts w:cs="Times New Roman"/>
          <w:sz w:val="24"/>
          <w:szCs w:val="24"/>
        </w:rPr>
        <w:t>Quy định</w:t>
      </w:r>
      <w:r>
        <w:rPr>
          <w:rFonts w:cs="Times New Roman"/>
          <w:b w:val="0"/>
          <w:sz w:val="24"/>
          <w:szCs w:val="24"/>
        </w:rPr>
        <w:t>: quản lý thông tin quy đinh của thư viện</w:t>
      </w:r>
    </w:p>
    <w:p w:rsidR="005F23CF" w:rsidRDefault="005F23CF" w:rsidP="005F23CF">
      <w:pPr>
        <w:pStyle w:val="Textbody"/>
        <w:numPr>
          <w:ilvl w:val="0"/>
          <w:numId w:val="37"/>
        </w:numPr>
      </w:pPr>
      <w:r w:rsidRPr="005F23CF">
        <w:rPr>
          <w:b/>
          <w:noProof/>
        </w:rPr>
        <w:drawing>
          <wp:anchor distT="0" distB="0" distL="114300" distR="114300" simplePos="0" relativeHeight="251680768" behindDoc="0" locked="0" layoutInCell="1" allowOverlap="1" wp14:anchorId="7837A380">
            <wp:simplePos x="0" y="0"/>
            <wp:positionH relativeFrom="column">
              <wp:posOffset>115</wp:posOffset>
            </wp:positionH>
            <wp:positionV relativeFrom="paragraph">
              <wp:posOffset>-520</wp:posOffset>
            </wp:positionV>
            <wp:extent cx="4860290" cy="2028190"/>
            <wp:effectExtent l="0" t="0" r="0" b="0"/>
            <wp:wrapTopAndBottom/>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60290" cy="2028190"/>
                    </a:xfrm>
                    <a:prstGeom prst="rect">
                      <a:avLst/>
                    </a:prstGeom>
                  </pic:spPr>
                </pic:pic>
              </a:graphicData>
            </a:graphic>
          </wp:anchor>
        </w:drawing>
      </w:r>
      <w:r w:rsidRPr="005F23CF">
        <w:rPr>
          <w:b/>
        </w:rPr>
        <w:t>Sữa thông tin</w:t>
      </w:r>
      <w:r>
        <w:t>: sữa thông tin quy định của thư viện</w:t>
      </w:r>
      <w:r w:rsidRPr="005F23CF">
        <w:rPr>
          <w:b/>
        </w:rPr>
        <w:t xml:space="preserve"> </w:t>
      </w:r>
    </w:p>
    <w:p w:rsidR="005F23CF" w:rsidRDefault="005F23CF" w:rsidP="005F23CF">
      <w:pPr>
        <w:pStyle w:val="Textbody"/>
        <w:numPr>
          <w:ilvl w:val="0"/>
          <w:numId w:val="37"/>
        </w:numPr>
      </w:pPr>
      <w:r>
        <w:rPr>
          <w:b/>
        </w:rPr>
        <w:t>Reset dữ liệu</w:t>
      </w:r>
      <w:r>
        <w:t>: làm mới lại dữ liệu mới cập nhật</w:t>
      </w:r>
    </w:p>
    <w:p w:rsidR="005F23CF" w:rsidRPr="005F23CF" w:rsidRDefault="005F23CF" w:rsidP="005F23CF">
      <w:pPr>
        <w:pStyle w:val="Textbody"/>
        <w:numPr>
          <w:ilvl w:val="0"/>
          <w:numId w:val="37"/>
        </w:numPr>
      </w:pPr>
      <w:r>
        <w:rPr>
          <w:b/>
        </w:rPr>
        <w:t>Thoát</w:t>
      </w:r>
      <w:r>
        <w:t xml:space="preserve">: thoát khỏi giao diện quản lý </w:t>
      </w:r>
      <w:r w:rsidR="007747D3">
        <w:t>quy định</w:t>
      </w:r>
    </w:p>
    <w:p w:rsidR="00EB7F0C" w:rsidRDefault="00581AFB" w:rsidP="00581AFB">
      <w:pPr>
        <w:pStyle w:val="Heading3"/>
        <w:rPr>
          <w:rFonts w:cs="Times New Roman"/>
        </w:rPr>
      </w:pPr>
      <w:r>
        <w:rPr>
          <w:rFonts w:cs="Times New Roman"/>
          <w:sz w:val="24"/>
          <w:szCs w:val="24"/>
        </w:rPr>
        <w:lastRenderedPageBreak/>
        <w:t>Thông tin phần mềm:</w:t>
      </w:r>
      <w:r>
        <w:rPr>
          <w:rFonts w:cs="Times New Roman"/>
          <w:b w:val="0"/>
          <w:sz w:val="24"/>
          <w:szCs w:val="24"/>
        </w:rPr>
        <w:t xml:space="preserve"> Nội dung phần mềm và người sáng lập</w:t>
      </w:r>
    </w:p>
    <w:p w:rsidR="00581AFB" w:rsidRDefault="00581AFB" w:rsidP="00581AFB">
      <w:pPr>
        <w:pStyle w:val="Textbody"/>
      </w:pPr>
      <w:r>
        <w:rPr>
          <w:noProof/>
        </w:rPr>
        <w:drawing>
          <wp:inline distT="0" distB="0" distL="0" distR="0" wp14:anchorId="17D8AA56" wp14:editId="17C6D60E">
            <wp:extent cx="4860290" cy="2315845"/>
            <wp:effectExtent l="0" t="0" r="0" b="825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0290" cy="2315845"/>
                    </a:xfrm>
                    <a:prstGeom prst="rect">
                      <a:avLst/>
                    </a:prstGeom>
                  </pic:spPr>
                </pic:pic>
              </a:graphicData>
            </a:graphic>
          </wp:inline>
        </w:drawing>
      </w:r>
    </w:p>
    <w:p w:rsidR="00D363BF" w:rsidRDefault="00D363BF" w:rsidP="00D363BF">
      <w:pPr>
        <w:pStyle w:val="Heading3"/>
        <w:rPr>
          <w:rFonts w:cs="Times New Roman"/>
        </w:rPr>
      </w:pPr>
      <w:r>
        <w:rPr>
          <w:rFonts w:cs="Times New Roman"/>
          <w:sz w:val="24"/>
          <w:szCs w:val="24"/>
        </w:rPr>
        <w:t>Giao diện người dùng:</w:t>
      </w:r>
      <w:r>
        <w:rPr>
          <w:rFonts w:cs="Times New Roman"/>
          <w:b w:val="0"/>
          <w:sz w:val="24"/>
          <w:szCs w:val="24"/>
        </w:rPr>
        <w:t xml:space="preserve"> Mỗi người dùng có quyền hạn khác nhau có 3 quyền hạn chính</w:t>
      </w:r>
    </w:p>
    <w:p w:rsidR="00D363BF" w:rsidRDefault="00D363BF" w:rsidP="00D363BF">
      <w:pPr>
        <w:pStyle w:val="Heading4"/>
        <w:rPr>
          <w:sz w:val="24"/>
          <w:szCs w:val="24"/>
        </w:rPr>
      </w:pPr>
      <w:r>
        <w:rPr>
          <w:sz w:val="24"/>
          <w:szCs w:val="24"/>
        </w:rPr>
        <w:t>Quyền hạn admin</w:t>
      </w:r>
    </w:p>
    <w:p w:rsidR="00D363BF" w:rsidRPr="00D363BF" w:rsidRDefault="00D363BF" w:rsidP="00D363BF">
      <w:pPr>
        <w:pStyle w:val="Standard"/>
      </w:pPr>
      <w:r>
        <w:rPr>
          <w:noProof/>
        </w:rPr>
        <w:drawing>
          <wp:anchor distT="0" distB="0" distL="114300" distR="114300" simplePos="0" relativeHeight="251681792" behindDoc="0" locked="0" layoutInCell="1" allowOverlap="1" wp14:anchorId="07226D6D">
            <wp:simplePos x="0" y="0"/>
            <wp:positionH relativeFrom="column">
              <wp:posOffset>115</wp:posOffset>
            </wp:positionH>
            <wp:positionV relativeFrom="paragraph">
              <wp:posOffset>1732</wp:posOffset>
            </wp:positionV>
            <wp:extent cx="4860290" cy="2515235"/>
            <wp:effectExtent l="0" t="0" r="0" b="0"/>
            <wp:wrapTopAndBottom/>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60290" cy="2515235"/>
                    </a:xfrm>
                    <a:prstGeom prst="rect">
                      <a:avLst/>
                    </a:prstGeom>
                  </pic:spPr>
                </pic:pic>
              </a:graphicData>
            </a:graphic>
          </wp:anchor>
        </w:drawing>
      </w:r>
    </w:p>
    <w:p w:rsidR="00D363BF" w:rsidRDefault="00D363BF" w:rsidP="00D363BF">
      <w:pPr>
        <w:pStyle w:val="Heading4"/>
        <w:rPr>
          <w:sz w:val="24"/>
          <w:szCs w:val="24"/>
        </w:rPr>
      </w:pPr>
      <w:r>
        <w:rPr>
          <w:sz w:val="24"/>
          <w:szCs w:val="24"/>
        </w:rPr>
        <w:t>Quyền hạn nhân viên</w:t>
      </w:r>
    </w:p>
    <w:p w:rsidR="00D363BF" w:rsidRPr="00581AFB" w:rsidRDefault="00D363BF" w:rsidP="00D363BF">
      <w:pPr>
        <w:pStyle w:val="Textbody"/>
      </w:pPr>
      <w:r>
        <w:rPr>
          <w:noProof/>
        </w:rPr>
        <w:drawing>
          <wp:anchor distT="0" distB="0" distL="114300" distR="114300" simplePos="0" relativeHeight="251682816" behindDoc="0" locked="0" layoutInCell="1" allowOverlap="1" wp14:anchorId="6F8997AF">
            <wp:simplePos x="0" y="0"/>
            <wp:positionH relativeFrom="column">
              <wp:posOffset>0</wp:posOffset>
            </wp:positionH>
            <wp:positionV relativeFrom="paragraph">
              <wp:posOffset>2540</wp:posOffset>
            </wp:positionV>
            <wp:extent cx="4860290" cy="2524125"/>
            <wp:effectExtent l="0" t="0" r="0" b="9525"/>
            <wp:wrapTopAndBottom/>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60290" cy="2524125"/>
                    </a:xfrm>
                    <a:prstGeom prst="rect">
                      <a:avLst/>
                    </a:prstGeom>
                  </pic:spPr>
                </pic:pic>
              </a:graphicData>
            </a:graphic>
          </wp:anchor>
        </w:drawing>
      </w:r>
    </w:p>
    <w:p w:rsidR="00D363BF" w:rsidRDefault="00D363BF" w:rsidP="00D363BF">
      <w:pPr>
        <w:pStyle w:val="Heading4"/>
        <w:rPr>
          <w:sz w:val="24"/>
          <w:szCs w:val="24"/>
        </w:rPr>
      </w:pPr>
      <w:r>
        <w:rPr>
          <w:sz w:val="24"/>
          <w:szCs w:val="24"/>
        </w:rPr>
        <w:t>Quyền hạn kế toán</w:t>
      </w:r>
      <w:r w:rsidRPr="00D363BF">
        <w:rPr>
          <w:noProof/>
        </w:rPr>
        <w:t xml:space="preserve"> </w:t>
      </w:r>
      <w:r>
        <w:rPr>
          <w:noProof/>
        </w:rPr>
        <w:drawing>
          <wp:inline distT="0" distB="0" distL="0" distR="0" wp14:anchorId="4D07186E" wp14:editId="662A4D4F">
            <wp:extent cx="4860290" cy="251650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0290" cy="2516505"/>
                    </a:xfrm>
                    <a:prstGeom prst="rect">
                      <a:avLst/>
                    </a:prstGeom>
                  </pic:spPr>
                </pic:pic>
              </a:graphicData>
            </a:graphic>
          </wp:inline>
        </w:drawing>
      </w:r>
    </w:p>
    <w:p w:rsidR="00D363BF" w:rsidRPr="00581AFB" w:rsidRDefault="00D363BF" w:rsidP="00581AFB">
      <w:pPr>
        <w:pStyle w:val="Textbody"/>
      </w:pPr>
    </w:p>
    <w:p w:rsidR="00EB7F0C" w:rsidRDefault="00EB7F0C">
      <w:pPr>
        <w:pStyle w:val="Standard"/>
      </w:pPr>
    </w:p>
    <w:sectPr w:rsidR="00EB7F0C">
      <w:headerReference w:type="even" r:id="rId39"/>
      <w:footerReference w:type="even" r:id="rId40"/>
      <w:footerReference w:type="default" r:id="rId41"/>
      <w:pgSz w:w="10206" w:h="13606"/>
      <w:pgMar w:top="1134" w:right="1134" w:bottom="1134"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6832" w:rsidRDefault="00E46832">
      <w:r>
        <w:separator/>
      </w:r>
    </w:p>
  </w:endnote>
  <w:endnote w:type="continuationSeparator" w:id="0">
    <w:p w:rsidR="00E46832" w:rsidRDefault="00E46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StarSymbol, '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DejaVu LGC Sans">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Bitstream Vera Sans">
    <w:charset w:val="00"/>
    <w:family w:val="swiss"/>
    <w:pitch w:val="variable"/>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018904"/>
      <w:docPartObj>
        <w:docPartGallery w:val="Page Numbers (Bottom of Page)"/>
        <w:docPartUnique/>
      </w:docPartObj>
    </w:sdtPr>
    <w:sdtContent>
      <w:p w:rsidR="005F7F5C" w:rsidRDefault="003F005C" w:rsidP="003F005C">
        <w:pPr>
          <w:pStyle w:val="Footer"/>
          <w:pBdr>
            <w:top w:val="single" w:sz="4" w:space="1" w:color="000000"/>
          </w:pBdr>
          <w:ind w:firstLine="357"/>
          <w:jc w:val="right"/>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7F5C" w:rsidRDefault="005F7F5C">
    <w:pPr>
      <w:pStyle w:val="Footer"/>
      <w:pBdr>
        <w:top w:val="single" w:sz="4" w:space="1" w:color="000000"/>
      </w:pBdr>
      <w:ind w:firstLine="357"/>
      <w:jc w:val="right"/>
    </w:pPr>
    <w:r>
      <w:rPr>
        <w:rStyle w:val="PageNumber"/>
      </w:rPr>
      <w:fldChar w:fldCharType="begin"/>
    </w:r>
    <w:r>
      <w:rPr>
        <w:rStyle w:val="PageNumber"/>
      </w:rPr>
      <w:instrText xml:space="preserve"> PAGE </w:instrText>
    </w:r>
    <w:r>
      <w:rPr>
        <w:rStyle w:val="PageNumber"/>
      </w:rPr>
      <w:fldChar w:fldCharType="separate"/>
    </w:r>
    <w:r>
      <w:rPr>
        <w:rStyle w:val="PageNumber"/>
      </w:rPr>
      <w:t>143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6832" w:rsidRDefault="00E46832">
      <w:r>
        <w:rPr>
          <w:color w:val="000000"/>
        </w:rPr>
        <w:separator/>
      </w:r>
    </w:p>
  </w:footnote>
  <w:footnote w:type="continuationSeparator" w:id="0">
    <w:p w:rsidR="00E46832" w:rsidRDefault="00E468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7F5C" w:rsidRDefault="005F7F5C">
    <w:pPr>
      <w:pStyle w:val="Standard"/>
      <w:pBdr>
        <w:bottom w:val="double" w:sz="2" w:space="1" w:color="000000"/>
      </w:pBdr>
    </w:pPr>
    <w:r>
      <w:rPr>
        <w:i/>
      </w:rPr>
      <w:t xml:space="preserve">Hướng dẫn sử dụng </w:t>
    </w:r>
    <w:r w:rsidR="00E333A1">
      <w:rPr>
        <w:i/>
      </w:rPr>
      <w:t>phần mềm QLTV SoftWare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E32EB"/>
    <w:multiLevelType w:val="multilevel"/>
    <w:tmpl w:val="47AAC122"/>
    <w:styleLink w:val="WW8Num17"/>
    <w:lvl w:ilvl="0">
      <w:numFmt w:val="bullet"/>
      <w:lvlText w:val=""/>
      <w:lvlJc w:val="left"/>
      <w:pPr>
        <w:ind w:left="720" w:hanging="360"/>
      </w:pPr>
      <w:rPr>
        <w:rFonts w:ascii="Wingdings" w:hAnsi="Wingdings"/>
        <w:sz w:val="26"/>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47F3235"/>
    <w:multiLevelType w:val="multilevel"/>
    <w:tmpl w:val="A2C4DD62"/>
    <w:styleLink w:val="WW8Num1"/>
    <w:lvl w:ilvl="0">
      <w:start w:val="1"/>
      <w:numFmt w:val="decimal"/>
      <w:lvlText w:val="%1."/>
      <w:lvlJc w:val="left"/>
      <w:pPr>
        <w:ind w:left="180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5DF5B51"/>
    <w:multiLevelType w:val="multilevel"/>
    <w:tmpl w:val="F704DBB6"/>
    <w:styleLink w:val="WW8Num7"/>
    <w:lvl w:ilvl="0">
      <w:numFmt w:val="bullet"/>
      <w:lvlText w:val=""/>
      <w:lvlJc w:val="left"/>
      <w:pPr>
        <w:ind w:left="108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0763B5A"/>
    <w:multiLevelType w:val="multilevel"/>
    <w:tmpl w:val="74EE3D7C"/>
    <w:styleLink w:val="WW8Num31"/>
    <w:lvl w:ilvl="0">
      <w:numFmt w:val="bullet"/>
      <w:pStyle w:val="NOIDUNG"/>
      <w:lvlText w:val=""/>
      <w:lvlJc w:val="left"/>
      <w:pPr>
        <w:ind w:left="851" w:hanging="397"/>
      </w:pPr>
      <w:rPr>
        <w:rFonts w:ascii="Wingdings" w:hAnsi="Wingding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30A1EDE"/>
    <w:multiLevelType w:val="multilevel"/>
    <w:tmpl w:val="E2545966"/>
    <w:styleLink w:val="WW8Num20"/>
    <w:lvl w:ilvl="0">
      <w:numFmt w:val="bullet"/>
      <w:lvlText w:val=""/>
      <w:lvlJc w:val="left"/>
      <w:pPr>
        <w:ind w:left="720" w:hanging="360"/>
      </w:pPr>
      <w:rPr>
        <w:rFonts w:ascii="Wingdings" w:hAnsi="Wingdings"/>
        <w:sz w:val="26"/>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6044DA6"/>
    <w:multiLevelType w:val="multilevel"/>
    <w:tmpl w:val="490A9160"/>
    <w:styleLink w:val="WW8Num23"/>
    <w:lvl w:ilvl="0">
      <w:start w:val="1"/>
      <w:numFmt w:val="none"/>
      <w:lvlText w:val="%1"/>
      <w:lvlJc w:val="left"/>
      <w:pPr>
        <w:ind w:left="432" w:hanging="432"/>
      </w:pPr>
    </w:lvl>
    <w:lvl w:ilvl="1">
      <w:start w:val="1"/>
      <w:numFmt w:val="decimal"/>
      <w:suff w:val="space"/>
      <w:lvlText w:val="%1.%2."/>
      <w:lvlJc w:val="left"/>
      <w:pPr>
        <w:ind w:left="357" w:hanging="357"/>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8040AC4"/>
    <w:multiLevelType w:val="multilevel"/>
    <w:tmpl w:val="6D9C56B6"/>
    <w:styleLink w:val="WW8Num14"/>
    <w:lvl w:ilvl="0">
      <w:numFmt w:val="bullet"/>
      <w:lvlText w:val=""/>
      <w:lvlJc w:val="left"/>
      <w:pPr>
        <w:ind w:left="1080" w:hanging="360"/>
      </w:pPr>
      <w:rPr>
        <w:rFonts w:ascii="Symbol" w:hAnsi="Symbol"/>
        <w:sz w:val="20"/>
      </w:rPr>
    </w:lvl>
    <w:lvl w:ilvl="1">
      <w:start w:val="1"/>
      <w:numFmt w:val="lowerLetter"/>
      <w:lvlText w:val="%2."/>
      <w:lvlJc w:val="left"/>
      <w:pPr>
        <w:ind w:left="1440" w:hanging="360"/>
      </w:p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18B81338"/>
    <w:multiLevelType w:val="hybridMultilevel"/>
    <w:tmpl w:val="DDA0E374"/>
    <w:lvl w:ilvl="0" w:tplc="D04226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0E53C4"/>
    <w:multiLevelType w:val="multilevel"/>
    <w:tmpl w:val="A6967C0A"/>
    <w:styleLink w:val="WW8Num10"/>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A403C2F"/>
    <w:multiLevelType w:val="multilevel"/>
    <w:tmpl w:val="0F86E65C"/>
    <w:styleLink w:val="WW8Num21"/>
    <w:lvl w:ilvl="0">
      <w:start w:val="1"/>
      <w:numFmt w:val="decimal"/>
      <w:lvlText w:val="%1.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2429D6"/>
    <w:multiLevelType w:val="multilevel"/>
    <w:tmpl w:val="64CA1644"/>
    <w:styleLink w:val="WW8Num3"/>
    <w:lvl w:ilvl="0">
      <w:start w:val="1"/>
      <w:numFmt w:val="decimal"/>
      <w:lvlText w:val="%1."/>
      <w:lvlJc w:val="left"/>
      <w:pPr>
        <w:ind w:left="108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218E0EFF"/>
    <w:multiLevelType w:val="multilevel"/>
    <w:tmpl w:val="F39C5704"/>
    <w:styleLink w:val="WW8Num32"/>
    <w:lvl w:ilvl="0">
      <w:numFmt w:val="bullet"/>
      <w:pStyle w:val="bullet"/>
      <w:lvlText w:val=""/>
      <w:lvlJc w:val="left"/>
      <w:pPr>
        <w:ind w:left="1296" w:hanging="396"/>
      </w:pPr>
      <w:rPr>
        <w:rFonts w:ascii="Webdings" w:hAnsi="Web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28730FF7"/>
    <w:multiLevelType w:val="multilevel"/>
    <w:tmpl w:val="36C20430"/>
    <w:styleLink w:val="WW8Num8"/>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32C61E31"/>
    <w:multiLevelType w:val="multilevel"/>
    <w:tmpl w:val="EF5893B2"/>
    <w:styleLink w:val="WW8Num25"/>
    <w:lvl w:ilvl="0">
      <w:start w:val="1"/>
      <w:numFmt w:val="none"/>
      <w:lvlText w:val="%1"/>
      <w:lvlJc w:val="left"/>
      <w:pPr>
        <w:ind w:left="432" w:hanging="432"/>
      </w:pPr>
    </w:lvl>
    <w:lvl w:ilvl="1">
      <w:start w:val="1"/>
      <w:numFmt w:val="decimal"/>
      <w:lvlText w:val="%1.%2."/>
      <w:lvlJc w:val="left"/>
      <w:pPr>
        <w:ind w:left="357" w:hanging="357"/>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46A799F"/>
    <w:multiLevelType w:val="multilevel"/>
    <w:tmpl w:val="1AA21E16"/>
    <w:styleLink w:val="WWOutlineListStyle"/>
    <w:lvl w:ilvl="0">
      <w:start w:val="1"/>
      <w:numFmt w:val="none"/>
      <w:lvlText w:val="%1"/>
      <w:lvlJc w:val="left"/>
    </w:lvl>
    <w:lvl w:ilvl="1">
      <w:start w:val="1"/>
      <w:numFmt w:val="decimal"/>
      <w:lvlText w:val="%2.1"/>
      <w:lvlJc w:val="left"/>
      <w:pPr>
        <w:ind w:left="36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3A551A74"/>
    <w:multiLevelType w:val="multilevel"/>
    <w:tmpl w:val="F2E03E7A"/>
    <w:styleLink w:val="WW8Num2"/>
    <w:lvl w:ilvl="0">
      <w:start w:val="1"/>
      <w:numFmt w:val="decimal"/>
      <w:lvlText w:val="%1."/>
      <w:lvlJc w:val="left"/>
      <w:pPr>
        <w:ind w:left="144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3DD6066B"/>
    <w:multiLevelType w:val="multilevel"/>
    <w:tmpl w:val="B1FE04E6"/>
    <w:lvl w:ilvl="0">
      <w:numFmt w:val="bullet"/>
      <w:lvlText w:val="-"/>
      <w:lvlJc w:val="left"/>
      <w:pPr>
        <w:ind w:left="720" w:hanging="360"/>
      </w:pPr>
      <w:rPr>
        <w:rFonts w:ascii="Times New Roman" w:eastAsia="Lucida Sans Unicode"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40D01A8E"/>
    <w:multiLevelType w:val="multilevel"/>
    <w:tmpl w:val="DD28F97E"/>
    <w:styleLink w:val="WW8Num12"/>
    <w:lvl w:ilvl="0">
      <w:numFmt w:val="bullet"/>
      <w:lvlText w:val=""/>
      <w:lvlJc w:val="left"/>
      <w:pPr>
        <w:ind w:left="360" w:hanging="360"/>
      </w:pPr>
      <w:rPr>
        <w:rFonts w:ascii="Symbol" w:hAnsi="Symbol" w:cs="StarSymbol, 'Times New Roman'"/>
        <w:sz w:val="18"/>
        <w:szCs w:val="18"/>
      </w:rPr>
    </w:lvl>
    <w:lvl w:ilvl="1">
      <w:numFmt w:val="bullet"/>
      <w:lvlText w:val=""/>
      <w:lvlJc w:val="left"/>
      <w:pPr>
        <w:ind w:left="720" w:hanging="360"/>
      </w:pPr>
      <w:rPr>
        <w:rFonts w:ascii="Symbol" w:hAnsi="Symbol" w:cs="StarSymbol, 'Times New Roman'"/>
        <w:sz w:val="18"/>
        <w:szCs w:val="18"/>
      </w:rPr>
    </w:lvl>
    <w:lvl w:ilvl="2">
      <w:numFmt w:val="bullet"/>
      <w:lvlText w:val=""/>
      <w:lvlJc w:val="left"/>
      <w:pPr>
        <w:ind w:left="1080" w:hanging="360"/>
      </w:pPr>
      <w:rPr>
        <w:rFonts w:ascii="Symbol" w:hAnsi="Symbol" w:cs="StarSymbol, 'Times New Roman'"/>
        <w:sz w:val="18"/>
        <w:szCs w:val="18"/>
      </w:rPr>
    </w:lvl>
    <w:lvl w:ilvl="3">
      <w:numFmt w:val="bullet"/>
      <w:lvlText w:val=""/>
      <w:lvlJc w:val="left"/>
      <w:pPr>
        <w:ind w:left="1440" w:hanging="360"/>
      </w:pPr>
      <w:rPr>
        <w:rFonts w:ascii="Symbol" w:hAnsi="Symbol" w:cs="StarSymbol, 'Times New Roman'"/>
        <w:sz w:val="18"/>
        <w:szCs w:val="18"/>
      </w:rPr>
    </w:lvl>
    <w:lvl w:ilvl="4">
      <w:numFmt w:val="bullet"/>
      <w:lvlText w:val=""/>
      <w:lvlJc w:val="left"/>
      <w:pPr>
        <w:ind w:left="1800" w:hanging="360"/>
      </w:pPr>
      <w:rPr>
        <w:rFonts w:ascii="Symbol" w:hAnsi="Symbol" w:cs="StarSymbol, 'Times New Roman'"/>
        <w:sz w:val="18"/>
        <w:szCs w:val="18"/>
      </w:rPr>
    </w:lvl>
    <w:lvl w:ilvl="5">
      <w:numFmt w:val="bullet"/>
      <w:lvlText w:val=""/>
      <w:lvlJc w:val="left"/>
      <w:pPr>
        <w:ind w:left="2160" w:hanging="360"/>
      </w:pPr>
      <w:rPr>
        <w:rFonts w:ascii="Symbol" w:hAnsi="Symbol" w:cs="StarSymbol, 'Times New Roman'"/>
        <w:sz w:val="18"/>
        <w:szCs w:val="18"/>
      </w:rPr>
    </w:lvl>
    <w:lvl w:ilvl="6">
      <w:numFmt w:val="bullet"/>
      <w:lvlText w:val=""/>
      <w:lvlJc w:val="left"/>
      <w:pPr>
        <w:ind w:left="2520" w:hanging="360"/>
      </w:pPr>
      <w:rPr>
        <w:rFonts w:ascii="Symbol" w:hAnsi="Symbol" w:cs="StarSymbol, 'Times New Roman'"/>
        <w:sz w:val="18"/>
        <w:szCs w:val="18"/>
      </w:rPr>
    </w:lvl>
    <w:lvl w:ilvl="7">
      <w:numFmt w:val="bullet"/>
      <w:lvlText w:val=""/>
      <w:lvlJc w:val="left"/>
      <w:pPr>
        <w:ind w:left="2880" w:hanging="360"/>
      </w:pPr>
      <w:rPr>
        <w:rFonts w:ascii="Symbol" w:hAnsi="Symbol" w:cs="StarSymbol, 'Times New Roman'"/>
        <w:sz w:val="18"/>
        <w:szCs w:val="18"/>
      </w:rPr>
    </w:lvl>
    <w:lvl w:ilvl="8">
      <w:numFmt w:val="bullet"/>
      <w:lvlText w:val=""/>
      <w:lvlJc w:val="left"/>
      <w:pPr>
        <w:ind w:left="3240" w:hanging="360"/>
      </w:pPr>
      <w:rPr>
        <w:rFonts w:ascii="Symbol" w:hAnsi="Symbol" w:cs="StarSymbol, 'Times New Roman'"/>
        <w:sz w:val="18"/>
        <w:szCs w:val="18"/>
      </w:rPr>
    </w:lvl>
  </w:abstractNum>
  <w:abstractNum w:abstractNumId="18" w15:restartNumberingAfterBreak="0">
    <w:nsid w:val="42F443C0"/>
    <w:multiLevelType w:val="multilevel"/>
    <w:tmpl w:val="ABE4CA8A"/>
    <w:styleLink w:val="WW8Num29"/>
    <w:lvl w:ilvl="0">
      <w:start w:val="1"/>
      <w:numFmt w:val="none"/>
      <w:lvlText w:val="%1"/>
      <w:lvlJc w:val="left"/>
      <w:pPr>
        <w:ind w:left="432" w:hanging="432"/>
      </w:pPr>
    </w:lvl>
    <w:lvl w:ilvl="1">
      <w:start w:val="1"/>
      <w:numFmt w:val="decimal"/>
      <w:lvlText w:val="%1.%2."/>
      <w:lvlJc w:val="left"/>
      <w:pPr>
        <w:ind w:left="357" w:hanging="357"/>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52F63AA"/>
    <w:multiLevelType w:val="multilevel"/>
    <w:tmpl w:val="9D8ECDBC"/>
    <w:styleLink w:val="WW8Num24"/>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0" w15:restartNumberingAfterBreak="0">
    <w:nsid w:val="46602008"/>
    <w:multiLevelType w:val="multilevel"/>
    <w:tmpl w:val="2A6E443C"/>
    <w:styleLink w:val="Outline"/>
    <w:lvl w:ilvl="0">
      <w:start w:val="1"/>
      <w:numFmt w:val="none"/>
      <w:lvlText w:val="%1"/>
      <w:lvlJc w:val="left"/>
      <w:pPr>
        <w:ind w:left="432" w:hanging="432"/>
      </w:pPr>
    </w:lvl>
    <w:lvl w:ilvl="1">
      <w:start w:val="1"/>
      <w:numFmt w:val="decimal"/>
      <w:lvlText w:val="%1.%2."/>
      <w:lvlJc w:val="left"/>
      <w:pPr>
        <w:ind w:left="357" w:hanging="357"/>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CD37C91"/>
    <w:multiLevelType w:val="multilevel"/>
    <w:tmpl w:val="22765F6E"/>
    <w:styleLink w:val="WW8Num28"/>
    <w:lvl w:ilvl="0">
      <w:numFmt w:val="bullet"/>
      <w:lvlText w:val=""/>
      <w:lvlJc w:val="left"/>
      <w:pPr>
        <w:ind w:left="2155" w:hanging="283"/>
      </w:pPr>
      <w:rPr>
        <w:rFonts w:ascii="Wingdings" w:hAnsi="Wingdings"/>
      </w:rPr>
    </w:lvl>
    <w:lvl w:ilvl="1">
      <w:numFmt w:val="bullet"/>
      <w:lvlText w:val="o"/>
      <w:lvlJc w:val="left"/>
      <w:pPr>
        <w:ind w:left="2291" w:hanging="360"/>
      </w:pPr>
      <w:rPr>
        <w:rFonts w:ascii="Courier New" w:hAnsi="Courier New" w:cs="Courier New"/>
      </w:rPr>
    </w:lvl>
    <w:lvl w:ilvl="2">
      <w:numFmt w:val="bullet"/>
      <w:lvlText w:val=""/>
      <w:lvlJc w:val="left"/>
      <w:pPr>
        <w:ind w:left="3011" w:hanging="360"/>
      </w:pPr>
      <w:rPr>
        <w:rFonts w:ascii="Wingdings" w:hAnsi="Wingdings"/>
      </w:rPr>
    </w:lvl>
    <w:lvl w:ilvl="3">
      <w:numFmt w:val="bullet"/>
      <w:lvlText w:val=""/>
      <w:lvlJc w:val="left"/>
      <w:pPr>
        <w:ind w:left="3731" w:hanging="360"/>
      </w:pPr>
      <w:rPr>
        <w:rFonts w:ascii="Symbol" w:hAnsi="Symbol"/>
      </w:rPr>
    </w:lvl>
    <w:lvl w:ilvl="4">
      <w:numFmt w:val="bullet"/>
      <w:lvlText w:val="o"/>
      <w:lvlJc w:val="left"/>
      <w:pPr>
        <w:ind w:left="4451" w:hanging="360"/>
      </w:pPr>
      <w:rPr>
        <w:rFonts w:ascii="Courier New" w:hAnsi="Courier New" w:cs="Courier New"/>
      </w:rPr>
    </w:lvl>
    <w:lvl w:ilvl="5">
      <w:numFmt w:val="bullet"/>
      <w:lvlText w:val=""/>
      <w:lvlJc w:val="left"/>
      <w:pPr>
        <w:ind w:left="5171" w:hanging="360"/>
      </w:pPr>
      <w:rPr>
        <w:rFonts w:ascii="Wingdings" w:hAnsi="Wingdings"/>
      </w:rPr>
    </w:lvl>
    <w:lvl w:ilvl="6">
      <w:numFmt w:val="bullet"/>
      <w:lvlText w:val=""/>
      <w:lvlJc w:val="left"/>
      <w:pPr>
        <w:ind w:left="5891" w:hanging="360"/>
      </w:pPr>
      <w:rPr>
        <w:rFonts w:ascii="Symbol" w:hAnsi="Symbol"/>
      </w:rPr>
    </w:lvl>
    <w:lvl w:ilvl="7">
      <w:numFmt w:val="bullet"/>
      <w:lvlText w:val="o"/>
      <w:lvlJc w:val="left"/>
      <w:pPr>
        <w:ind w:left="6611" w:hanging="360"/>
      </w:pPr>
      <w:rPr>
        <w:rFonts w:ascii="Courier New" w:hAnsi="Courier New" w:cs="Courier New"/>
      </w:rPr>
    </w:lvl>
    <w:lvl w:ilvl="8">
      <w:numFmt w:val="bullet"/>
      <w:lvlText w:val=""/>
      <w:lvlJc w:val="left"/>
      <w:pPr>
        <w:ind w:left="7331" w:hanging="360"/>
      </w:pPr>
      <w:rPr>
        <w:rFonts w:ascii="Wingdings" w:hAnsi="Wingdings"/>
      </w:rPr>
    </w:lvl>
  </w:abstractNum>
  <w:abstractNum w:abstractNumId="22" w15:restartNumberingAfterBreak="0">
    <w:nsid w:val="4D241D82"/>
    <w:multiLevelType w:val="multilevel"/>
    <w:tmpl w:val="783038D8"/>
    <w:styleLink w:val="WW8Num6"/>
    <w:lvl w:ilvl="0">
      <w:numFmt w:val="bullet"/>
      <w:lvlText w:val=""/>
      <w:lvlJc w:val="left"/>
      <w:pPr>
        <w:ind w:left="144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53872C45"/>
    <w:multiLevelType w:val="multilevel"/>
    <w:tmpl w:val="199CE634"/>
    <w:styleLink w:val="WW8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53B8081A"/>
    <w:multiLevelType w:val="multilevel"/>
    <w:tmpl w:val="DA9651C8"/>
    <w:styleLink w:val="WW8Num26"/>
    <w:lvl w:ilvl="0">
      <w:start w:val="1"/>
      <w:numFmt w:val="none"/>
      <w:lvlText w:val="%1"/>
      <w:lvlJc w:val="left"/>
      <w:pPr>
        <w:ind w:left="432" w:hanging="432"/>
      </w:pPr>
    </w:lvl>
    <w:lvl w:ilvl="1">
      <w:start w:val="1"/>
      <w:numFmt w:val="decimal"/>
      <w:suff w:val="space"/>
      <w:lvlText w:val="%1.%2."/>
      <w:lvlJc w:val="left"/>
      <w:pPr>
        <w:ind w:left="357" w:hanging="357"/>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51E2573"/>
    <w:multiLevelType w:val="multilevel"/>
    <w:tmpl w:val="BC9424B8"/>
    <w:styleLink w:val="WW8Num30"/>
    <w:lvl w:ilvl="0">
      <w:numFmt w:val="bullet"/>
      <w:pStyle w:val="Step"/>
      <w:lvlText w:val="-"/>
      <w:lvlJc w:val="left"/>
      <w:pPr>
        <w:ind w:left="357" w:hanging="357"/>
      </w:pPr>
      <w:rPr>
        <w:rFonts w:ascii="Arial" w:eastAsia="Times New Roman" w:hAnsi="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5DF251A9"/>
    <w:multiLevelType w:val="multilevel"/>
    <w:tmpl w:val="1F3C9C9A"/>
    <w:styleLink w:val="WWOutlineListStyle1"/>
    <w:lvl w:ilvl="0">
      <w:start w:val="1"/>
      <w:numFmt w:val="none"/>
      <w:lvlText w:val=""/>
      <w:lvlJc w:val="left"/>
    </w:lvl>
    <w:lvl w:ilvl="1">
      <w:start w:val="1"/>
      <w:numFmt w:val="decimal"/>
      <w:pStyle w:val="StyleHeading214pt"/>
      <w:lvlText w:val="%2.1"/>
      <w:lvlJc w:val="left"/>
      <w:pPr>
        <w:ind w:left="360" w:hanging="360"/>
      </w:pPr>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7" w15:restartNumberingAfterBreak="0">
    <w:nsid w:val="6A4A676A"/>
    <w:multiLevelType w:val="multilevel"/>
    <w:tmpl w:val="38EC2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C79231A"/>
    <w:multiLevelType w:val="multilevel"/>
    <w:tmpl w:val="A4E80730"/>
    <w:styleLink w:val="WW8Num13"/>
    <w:lvl w:ilvl="0">
      <w:numFmt w:val="bullet"/>
      <w:lvlText w:val=""/>
      <w:lvlJc w:val="left"/>
      <w:pPr>
        <w:ind w:left="360" w:hanging="360"/>
      </w:pPr>
      <w:rPr>
        <w:rFonts w:ascii="Symbol" w:hAnsi="Symbol" w:cs="StarSymbol, 'Times New Roman'"/>
        <w:sz w:val="18"/>
        <w:szCs w:val="18"/>
      </w:rPr>
    </w:lvl>
    <w:lvl w:ilvl="1">
      <w:numFmt w:val="bullet"/>
      <w:lvlText w:val=""/>
      <w:lvlJc w:val="left"/>
      <w:pPr>
        <w:ind w:left="720" w:hanging="360"/>
      </w:pPr>
      <w:rPr>
        <w:rFonts w:ascii="Symbol" w:hAnsi="Symbol" w:cs="StarSymbol, 'Times New Roman'"/>
        <w:sz w:val="18"/>
        <w:szCs w:val="18"/>
      </w:rPr>
    </w:lvl>
    <w:lvl w:ilvl="2">
      <w:numFmt w:val="bullet"/>
      <w:lvlText w:val=""/>
      <w:lvlJc w:val="left"/>
      <w:pPr>
        <w:ind w:left="1080" w:hanging="360"/>
      </w:pPr>
      <w:rPr>
        <w:rFonts w:ascii="Symbol" w:hAnsi="Symbol" w:cs="StarSymbol, 'Times New Roman'"/>
        <w:sz w:val="18"/>
        <w:szCs w:val="18"/>
      </w:rPr>
    </w:lvl>
    <w:lvl w:ilvl="3">
      <w:numFmt w:val="bullet"/>
      <w:lvlText w:val=""/>
      <w:lvlJc w:val="left"/>
      <w:pPr>
        <w:ind w:left="1440" w:hanging="360"/>
      </w:pPr>
      <w:rPr>
        <w:rFonts w:ascii="Symbol" w:hAnsi="Symbol" w:cs="StarSymbol, 'Times New Roman'"/>
        <w:sz w:val="18"/>
        <w:szCs w:val="18"/>
      </w:rPr>
    </w:lvl>
    <w:lvl w:ilvl="4">
      <w:numFmt w:val="bullet"/>
      <w:lvlText w:val=""/>
      <w:lvlJc w:val="left"/>
      <w:pPr>
        <w:ind w:left="1800" w:hanging="360"/>
      </w:pPr>
      <w:rPr>
        <w:rFonts w:ascii="Symbol" w:hAnsi="Symbol" w:cs="StarSymbol, 'Times New Roman'"/>
        <w:sz w:val="18"/>
        <w:szCs w:val="18"/>
      </w:rPr>
    </w:lvl>
    <w:lvl w:ilvl="5">
      <w:numFmt w:val="bullet"/>
      <w:lvlText w:val=""/>
      <w:lvlJc w:val="left"/>
      <w:pPr>
        <w:ind w:left="2160" w:hanging="360"/>
      </w:pPr>
      <w:rPr>
        <w:rFonts w:ascii="Symbol" w:hAnsi="Symbol" w:cs="StarSymbol, 'Times New Roman'"/>
        <w:sz w:val="18"/>
        <w:szCs w:val="18"/>
      </w:rPr>
    </w:lvl>
    <w:lvl w:ilvl="6">
      <w:numFmt w:val="bullet"/>
      <w:lvlText w:val=""/>
      <w:lvlJc w:val="left"/>
      <w:pPr>
        <w:ind w:left="2520" w:hanging="360"/>
      </w:pPr>
      <w:rPr>
        <w:rFonts w:ascii="Symbol" w:hAnsi="Symbol" w:cs="StarSymbol, 'Times New Roman'"/>
        <w:sz w:val="18"/>
        <w:szCs w:val="18"/>
      </w:rPr>
    </w:lvl>
    <w:lvl w:ilvl="7">
      <w:numFmt w:val="bullet"/>
      <w:lvlText w:val=""/>
      <w:lvlJc w:val="left"/>
      <w:pPr>
        <w:ind w:left="2880" w:hanging="360"/>
      </w:pPr>
      <w:rPr>
        <w:rFonts w:ascii="Symbol" w:hAnsi="Symbol" w:cs="StarSymbol, 'Times New Roman'"/>
        <w:sz w:val="18"/>
        <w:szCs w:val="18"/>
      </w:rPr>
    </w:lvl>
    <w:lvl w:ilvl="8">
      <w:numFmt w:val="bullet"/>
      <w:lvlText w:val=""/>
      <w:lvlJc w:val="left"/>
      <w:pPr>
        <w:ind w:left="3240" w:hanging="360"/>
      </w:pPr>
      <w:rPr>
        <w:rFonts w:ascii="Symbol" w:hAnsi="Symbol" w:cs="StarSymbol, 'Times New Roman'"/>
        <w:sz w:val="18"/>
        <w:szCs w:val="18"/>
      </w:rPr>
    </w:lvl>
  </w:abstractNum>
  <w:abstractNum w:abstractNumId="29" w15:restartNumberingAfterBreak="0">
    <w:nsid w:val="6DED6D23"/>
    <w:multiLevelType w:val="multilevel"/>
    <w:tmpl w:val="38B4D376"/>
    <w:styleLink w:val="WW8Num18"/>
    <w:lvl w:ilvl="0">
      <w:start w:val="1"/>
      <w:numFmt w:val="none"/>
      <w:lvlText w:val="%1"/>
      <w:lvlJc w:val="left"/>
      <w:pPr>
        <w:ind w:left="432" w:hanging="432"/>
      </w:pPr>
    </w:lvl>
    <w:lvl w:ilvl="1">
      <w:start w:val="1"/>
      <w:numFmt w:val="decimal"/>
      <w:suff w:val="space"/>
      <w:lvlText w:val="%1.%2."/>
      <w:lvlJc w:val="left"/>
      <w:pPr>
        <w:ind w:left="357" w:hanging="357"/>
      </w:pPr>
    </w:lvl>
    <w:lvl w:ilvl="2">
      <w:start w:val="1"/>
      <w:numFmt w:val="decimal"/>
      <w:suff w:val="space"/>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E1203CE"/>
    <w:multiLevelType w:val="multilevel"/>
    <w:tmpl w:val="5EDCB22A"/>
    <w:styleLink w:val="WW8Num2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1" w15:restartNumberingAfterBreak="0">
    <w:nsid w:val="6FA60EA6"/>
    <w:multiLevelType w:val="multilevel"/>
    <w:tmpl w:val="677A4BEC"/>
    <w:styleLink w:val="WW8Num16"/>
    <w:lvl w:ilvl="0">
      <w:numFmt w:val="bullet"/>
      <w:pStyle w:val="Stepchild"/>
      <w:lvlText w:val="-"/>
      <w:lvlJc w:val="left"/>
      <w:pPr>
        <w:ind w:left="1350" w:hanging="357"/>
      </w:pPr>
      <w:rPr>
        <w:rFonts w:ascii="Arial" w:eastAsia="Times New Roman" w:hAnsi="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7354252D"/>
    <w:multiLevelType w:val="multilevel"/>
    <w:tmpl w:val="F2CE7C1E"/>
    <w:styleLink w:val="WW8Num22"/>
    <w:lvl w:ilvl="0">
      <w:numFmt w:val="bullet"/>
      <w:pStyle w:val="Bullet1"/>
      <w:lvlText w:val=""/>
      <w:lvlJc w:val="left"/>
      <w:pPr>
        <w:ind w:left="357" w:hanging="357"/>
      </w:pPr>
      <w:rPr>
        <w:rFonts w:ascii="Webdings" w:hAnsi="Web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759C3FC3"/>
    <w:multiLevelType w:val="multilevel"/>
    <w:tmpl w:val="BF361A34"/>
    <w:styleLink w:val="WW8Num11"/>
    <w:lvl w:ilvl="0">
      <w:numFmt w:val="bullet"/>
      <w:lvlText w:val=""/>
      <w:lvlJc w:val="left"/>
      <w:pPr>
        <w:ind w:left="360" w:hanging="360"/>
      </w:pPr>
      <w:rPr>
        <w:rFonts w:ascii="Symbol" w:hAnsi="Symbol" w:cs="StarSymbol, 'Times New Roman'"/>
        <w:sz w:val="18"/>
        <w:szCs w:val="18"/>
      </w:rPr>
    </w:lvl>
    <w:lvl w:ilvl="1">
      <w:numFmt w:val="bullet"/>
      <w:lvlText w:val=""/>
      <w:lvlJc w:val="left"/>
      <w:pPr>
        <w:ind w:left="720" w:hanging="360"/>
      </w:pPr>
      <w:rPr>
        <w:rFonts w:ascii="Symbol" w:hAnsi="Symbol" w:cs="StarSymbol, 'Times New Roman'"/>
        <w:sz w:val="18"/>
        <w:szCs w:val="18"/>
      </w:rPr>
    </w:lvl>
    <w:lvl w:ilvl="2">
      <w:numFmt w:val="bullet"/>
      <w:lvlText w:val=""/>
      <w:lvlJc w:val="left"/>
      <w:pPr>
        <w:ind w:left="1080" w:hanging="360"/>
      </w:pPr>
      <w:rPr>
        <w:rFonts w:ascii="Symbol" w:hAnsi="Symbol" w:cs="StarSymbol, 'Times New Roman'"/>
        <w:sz w:val="18"/>
        <w:szCs w:val="18"/>
      </w:rPr>
    </w:lvl>
    <w:lvl w:ilvl="3">
      <w:numFmt w:val="bullet"/>
      <w:lvlText w:val=""/>
      <w:lvlJc w:val="left"/>
      <w:pPr>
        <w:ind w:left="1440" w:hanging="360"/>
      </w:pPr>
      <w:rPr>
        <w:rFonts w:ascii="Symbol" w:hAnsi="Symbol" w:cs="StarSymbol, 'Times New Roman'"/>
        <w:sz w:val="18"/>
        <w:szCs w:val="18"/>
      </w:rPr>
    </w:lvl>
    <w:lvl w:ilvl="4">
      <w:numFmt w:val="bullet"/>
      <w:lvlText w:val=""/>
      <w:lvlJc w:val="left"/>
      <w:pPr>
        <w:ind w:left="1800" w:hanging="360"/>
      </w:pPr>
      <w:rPr>
        <w:rFonts w:ascii="Symbol" w:hAnsi="Symbol" w:cs="StarSymbol, 'Times New Roman'"/>
        <w:sz w:val="18"/>
        <w:szCs w:val="18"/>
      </w:rPr>
    </w:lvl>
    <w:lvl w:ilvl="5">
      <w:numFmt w:val="bullet"/>
      <w:lvlText w:val=""/>
      <w:lvlJc w:val="left"/>
      <w:pPr>
        <w:ind w:left="2160" w:hanging="360"/>
      </w:pPr>
      <w:rPr>
        <w:rFonts w:ascii="Symbol" w:hAnsi="Symbol" w:cs="StarSymbol, 'Times New Roman'"/>
        <w:sz w:val="18"/>
        <w:szCs w:val="18"/>
      </w:rPr>
    </w:lvl>
    <w:lvl w:ilvl="6">
      <w:numFmt w:val="bullet"/>
      <w:lvlText w:val=""/>
      <w:lvlJc w:val="left"/>
      <w:pPr>
        <w:ind w:left="2520" w:hanging="360"/>
      </w:pPr>
      <w:rPr>
        <w:rFonts w:ascii="Symbol" w:hAnsi="Symbol" w:cs="StarSymbol, 'Times New Roman'"/>
        <w:sz w:val="18"/>
        <w:szCs w:val="18"/>
      </w:rPr>
    </w:lvl>
    <w:lvl w:ilvl="7">
      <w:numFmt w:val="bullet"/>
      <w:lvlText w:val=""/>
      <w:lvlJc w:val="left"/>
      <w:pPr>
        <w:ind w:left="2880" w:hanging="360"/>
      </w:pPr>
      <w:rPr>
        <w:rFonts w:ascii="Symbol" w:hAnsi="Symbol" w:cs="StarSymbol, 'Times New Roman'"/>
        <w:sz w:val="18"/>
        <w:szCs w:val="18"/>
      </w:rPr>
    </w:lvl>
    <w:lvl w:ilvl="8">
      <w:numFmt w:val="bullet"/>
      <w:lvlText w:val=""/>
      <w:lvlJc w:val="left"/>
      <w:pPr>
        <w:ind w:left="3240" w:hanging="360"/>
      </w:pPr>
      <w:rPr>
        <w:rFonts w:ascii="Symbol" w:hAnsi="Symbol" w:cs="StarSymbol, 'Times New Roman'"/>
        <w:sz w:val="18"/>
        <w:szCs w:val="18"/>
      </w:rPr>
    </w:lvl>
  </w:abstractNum>
  <w:abstractNum w:abstractNumId="34" w15:restartNumberingAfterBreak="0">
    <w:nsid w:val="75EA5D6E"/>
    <w:multiLevelType w:val="multilevel"/>
    <w:tmpl w:val="3C04D124"/>
    <w:styleLink w:val="WW8Num15"/>
    <w:lvl w:ilvl="0">
      <w:numFmt w:val="bullet"/>
      <w:pStyle w:val="LIETKE"/>
      <w:lvlText w:val=""/>
      <w:lvlJc w:val="left"/>
      <w:pPr>
        <w:ind w:left="1341"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 w15:restartNumberingAfterBreak="0">
    <w:nsid w:val="79521FAF"/>
    <w:multiLevelType w:val="multilevel"/>
    <w:tmpl w:val="5B8A390E"/>
    <w:styleLink w:val="WW8Num9"/>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7C65089B"/>
    <w:multiLevelType w:val="multilevel"/>
    <w:tmpl w:val="A93A8F3C"/>
    <w:styleLink w:val="WW8Num5"/>
    <w:lvl w:ilvl="0">
      <w:numFmt w:val="bullet"/>
      <w:lvlText w:val=""/>
      <w:lvlJc w:val="left"/>
      <w:pPr>
        <w:ind w:left="180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7DE80293"/>
    <w:multiLevelType w:val="multilevel"/>
    <w:tmpl w:val="CD804212"/>
    <w:styleLink w:val="WW8Num19"/>
    <w:lvl w:ilvl="0">
      <w:numFmt w:val="bullet"/>
      <w:lvlText w:val=""/>
      <w:lvlJc w:val="left"/>
      <w:pPr>
        <w:ind w:left="1315" w:hanging="360"/>
      </w:pPr>
      <w:rPr>
        <w:rFonts w:ascii="Wingdings" w:hAnsi="Wingdings"/>
      </w:rPr>
    </w:lvl>
    <w:lvl w:ilvl="1">
      <w:numFmt w:val="bullet"/>
      <w:lvlText w:val="o"/>
      <w:lvlJc w:val="left"/>
      <w:pPr>
        <w:ind w:left="2035" w:hanging="360"/>
      </w:pPr>
      <w:rPr>
        <w:rFonts w:ascii="Courier New" w:hAnsi="Courier New" w:cs="Courier New"/>
      </w:rPr>
    </w:lvl>
    <w:lvl w:ilvl="2">
      <w:numFmt w:val="bullet"/>
      <w:lvlText w:val=""/>
      <w:lvlJc w:val="left"/>
      <w:pPr>
        <w:ind w:left="2755" w:hanging="360"/>
      </w:pPr>
      <w:rPr>
        <w:rFonts w:ascii="Wingdings" w:hAnsi="Wingdings"/>
      </w:rPr>
    </w:lvl>
    <w:lvl w:ilvl="3">
      <w:numFmt w:val="bullet"/>
      <w:lvlText w:val=""/>
      <w:lvlJc w:val="left"/>
      <w:pPr>
        <w:ind w:left="3475" w:hanging="360"/>
      </w:pPr>
      <w:rPr>
        <w:rFonts w:ascii="Symbol" w:hAnsi="Symbol"/>
      </w:rPr>
    </w:lvl>
    <w:lvl w:ilvl="4">
      <w:numFmt w:val="bullet"/>
      <w:lvlText w:val="o"/>
      <w:lvlJc w:val="left"/>
      <w:pPr>
        <w:ind w:left="4195" w:hanging="360"/>
      </w:pPr>
      <w:rPr>
        <w:rFonts w:ascii="Courier New" w:hAnsi="Courier New" w:cs="Courier New"/>
      </w:rPr>
    </w:lvl>
    <w:lvl w:ilvl="5">
      <w:numFmt w:val="bullet"/>
      <w:lvlText w:val=""/>
      <w:lvlJc w:val="left"/>
      <w:pPr>
        <w:ind w:left="4915" w:hanging="360"/>
      </w:pPr>
      <w:rPr>
        <w:rFonts w:ascii="Wingdings" w:hAnsi="Wingdings"/>
      </w:rPr>
    </w:lvl>
    <w:lvl w:ilvl="6">
      <w:numFmt w:val="bullet"/>
      <w:lvlText w:val=""/>
      <w:lvlJc w:val="left"/>
      <w:pPr>
        <w:ind w:left="5635" w:hanging="360"/>
      </w:pPr>
      <w:rPr>
        <w:rFonts w:ascii="Symbol" w:hAnsi="Symbol"/>
      </w:rPr>
    </w:lvl>
    <w:lvl w:ilvl="7">
      <w:numFmt w:val="bullet"/>
      <w:lvlText w:val="o"/>
      <w:lvlJc w:val="left"/>
      <w:pPr>
        <w:ind w:left="6355" w:hanging="360"/>
      </w:pPr>
      <w:rPr>
        <w:rFonts w:ascii="Courier New" w:hAnsi="Courier New" w:cs="Courier New"/>
      </w:rPr>
    </w:lvl>
    <w:lvl w:ilvl="8">
      <w:numFmt w:val="bullet"/>
      <w:lvlText w:val=""/>
      <w:lvlJc w:val="left"/>
      <w:pPr>
        <w:ind w:left="7075" w:hanging="360"/>
      </w:pPr>
      <w:rPr>
        <w:rFonts w:ascii="Wingdings" w:hAnsi="Wingdings"/>
      </w:rPr>
    </w:lvl>
  </w:abstractNum>
  <w:num w:numId="1">
    <w:abstractNumId w:val="26"/>
  </w:num>
  <w:num w:numId="2">
    <w:abstractNumId w:val="14"/>
  </w:num>
  <w:num w:numId="3">
    <w:abstractNumId w:val="20"/>
  </w:num>
  <w:num w:numId="4">
    <w:abstractNumId w:val="1"/>
  </w:num>
  <w:num w:numId="5">
    <w:abstractNumId w:val="15"/>
  </w:num>
  <w:num w:numId="6">
    <w:abstractNumId w:val="10"/>
  </w:num>
  <w:num w:numId="7">
    <w:abstractNumId w:val="23"/>
  </w:num>
  <w:num w:numId="8">
    <w:abstractNumId w:val="36"/>
  </w:num>
  <w:num w:numId="9">
    <w:abstractNumId w:val="22"/>
  </w:num>
  <w:num w:numId="10">
    <w:abstractNumId w:val="2"/>
  </w:num>
  <w:num w:numId="11">
    <w:abstractNumId w:val="12"/>
  </w:num>
  <w:num w:numId="12">
    <w:abstractNumId w:val="35"/>
  </w:num>
  <w:num w:numId="13">
    <w:abstractNumId w:val="8"/>
  </w:num>
  <w:num w:numId="14">
    <w:abstractNumId w:val="33"/>
  </w:num>
  <w:num w:numId="15">
    <w:abstractNumId w:val="17"/>
  </w:num>
  <w:num w:numId="16">
    <w:abstractNumId w:val="28"/>
  </w:num>
  <w:num w:numId="17">
    <w:abstractNumId w:val="6"/>
  </w:num>
  <w:num w:numId="18">
    <w:abstractNumId w:val="34"/>
  </w:num>
  <w:num w:numId="19">
    <w:abstractNumId w:val="31"/>
  </w:num>
  <w:num w:numId="20">
    <w:abstractNumId w:val="0"/>
  </w:num>
  <w:num w:numId="21">
    <w:abstractNumId w:val="29"/>
  </w:num>
  <w:num w:numId="22">
    <w:abstractNumId w:val="37"/>
  </w:num>
  <w:num w:numId="23">
    <w:abstractNumId w:val="4"/>
  </w:num>
  <w:num w:numId="24">
    <w:abstractNumId w:val="9"/>
  </w:num>
  <w:num w:numId="25">
    <w:abstractNumId w:val="32"/>
  </w:num>
  <w:num w:numId="26">
    <w:abstractNumId w:val="5"/>
  </w:num>
  <w:num w:numId="27">
    <w:abstractNumId w:val="19"/>
  </w:num>
  <w:num w:numId="28">
    <w:abstractNumId w:val="13"/>
  </w:num>
  <w:num w:numId="29">
    <w:abstractNumId w:val="24"/>
  </w:num>
  <w:num w:numId="30">
    <w:abstractNumId w:val="30"/>
  </w:num>
  <w:num w:numId="31">
    <w:abstractNumId w:val="21"/>
  </w:num>
  <w:num w:numId="32">
    <w:abstractNumId w:val="18"/>
  </w:num>
  <w:num w:numId="33">
    <w:abstractNumId w:val="25"/>
  </w:num>
  <w:num w:numId="34">
    <w:abstractNumId w:val="3"/>
  </w:num>
  <w:num w:numId="35">
    <w:abstractNumId w:val="11"/>
  </w:num>
  <w:num w:numId="36">
    <w:abstractNumId w:val="27"/>
  </w:num>
  <w:num w:numId="37">
    <w:abstractNumId w:val="16"/>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defaultTabStop w:val="720"/>
  <w:autoHyphenation/>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EB7F0C"/>
    <w:rsid w:val="0009672E"/>
    <w:rsid w:val="003F005C"/>
    <w:rsid w:val="00581AFB"/>
    <w:rsid w:val="005F23CF"/>
    <w:rsid w:val="005F7F5C"/>
    <w:rsid w:val="006578DC"/>
    <w:rsid w:val="007747D3"/>
    <w:rsid w:val="00911443"/>
    <w:rsid w:val="00A311F4"/>
    <w:rsid w:val="00C24BE0"/>
    <w:rsid w:val="00D363BF"/>
    <w:rsid w:val="00E333A1"/>
    <w:rsid w:val="00E46832"/>
    <w:rsid w:val="00E4743D"/>
    <w:rsid w:val="00EB7F0C"/>
    <w:rsid w:val="00EE4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3B1EA"/>
  <w15:docId w15:val="{B23EEADA-C7AE-40DC-93DA-512901AFF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jaVu LGC Sans" w:hAnsi="Times New Roman" w:cs="Tahoma"/>
        <w:kern w:val="3"/>
        <w:sz w:val="24"/>
        <w:szCs w:val="24"/>
        <w:lang w:val="en-US" w:eastAsia="en-US" w:bidi="ar-SA"/>
      </w:rPr>
    </w:rPrDefault>
    <w:pPrDefault>
      <w:pPr>
        <w:widowControl w:val="0"/>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style>
  <w:style w:type="paragraph" w:styleId="Heading1">
    <w:name w:val="heading 1"/>
    <w:next w:val="Standard"/>
    <w:uiPriority w:val="9"/>
    <w:qFormat/>
    <w:pPr>
      <w:widowControl/>
      <w:suppressAutoHyphens/>
      <w:spacing w:before="240" w:after="120"/>
      <w:jc w:val="center"/>
      <w:outlineLvl w:val="0"/>
    </w:pPr>
    <w:rPr>
      <w:rFonts w:eastAsia="Arial" w:cs="Times New Roman"/>
      <w:b/>
      <w:bCs/>
      <w:color w:val="000000"/>
      <w:sz w:val="28"/>
      <w:szCs w:val="26"/>
    </w:rPr>
  </w:style>
  <w:style w:type="paragraph" w:styleId="Heading2">
    <w:name w:val="heading 2"/>
    <w:basedOn w:val="Standard"/>
    <w:next w:val="Standard"/>
    <w:uiPriority w:val="9"/>
    <w:unhideWhenUsed/>
    <w:qFormat/>
    <w:pPr>
      <w:keepNext/>
      <w:spacing w:before="80" w:after="80" w:line="360" w:lineRule="exact"/>
      <w:jc w:val="both"/>
      <w:outlineLvl w:val="1"/>
    </w:pPr>
    <w:rPr>
      <w:b/>
      <w:bCs/>
      <w:sz w:val="26"/>
    </w:rPr>
  </w:style>
  <w:style w:type="paragraph" w:styleId="Heading3">
    <w:name w:val="heading 3"/>
    <w:basedOn w:val="Heading2"/>
    <w:next w:val="Textbody"/>
    <w:uiPriority w:val="9"/>
    <w:unhideWhenUsed/>
    <w:qFormat/>
    <w:pPr>
      <w:spacing w:before="120" w:after="60"/>
      <w:jc w:val="left"/>
      <w:outlineLvl w:val="2"/>
    </w:pPr>
    <w:rPr>
      <w:rFonts w:cs="Arial"/>
      <w:szCs w:val="26"/>
    </w:rPr>
  </w:style>
  <w:style w:type="paragraph" w:styleId="Heading4">
    <w:name w:val="heading 4"/>
    <w:basedOn w:val="Standard"/>
    <w:next w:val="Standard"/>
    <w:uiPriority w:val="9"/>
    <w:unhideWhenUsed/>
    <w:qFormat/>
    <w:pPr>
      <w:keepNext/>
      <w:spacing w:before="240" w:after="60"/>
      <w:outlineLvl w:val="3"/>
    </w:pPr>
    <w:rPr>
      <w:bCs/>
      <w:i/>
      <w:sz w:val="26"/>
      <w:szCs w:val="28"/>
    </w:rPr>
  </w:style>
  <w:style w:type="paragraph" w:styleId="Heading5">
    <w:name w:val="heading 5"/>
    <w:basedOn w:val="Standard"/>
    <w:next w:val="Standard"/>
    <w:uiPriority w:val="9"/>
    <w:semiHidden/>
    <w:unhideWhenUsed/>
    <w:qFormat/>
    <w:pPr>
      <w:spacing w:before="240" w:after="60"/>
      <w:outlineLvl w:val="4"/>
    </w:pPr>
    <w:rPr>
      <w:b/>
      <w:bCs/>
      <w:i/>
      <w:iCs/>
      <w:sz w:val="26"/>
      <w:szCs w:val="26"/>
    </w:rPr>
  </w:style>
  <w:style w:type="paragraph" w:styleId="Heading6">
    <w:name w:val="heading 6"/>
    <w:basedOn w:val="Standard"/>
    <w:next w:val="Standard"/>
    <w:uiPriority w:val="9"/>
    <w:semiHidden/>
    <w:unhideWhenUsed/>
    <w:qFormat/>
    <w:pPr>
      <w:spacing w:before="240" w:after="60"/>
      <w:outlineLvl w:val="5"/>
    </w:pPr>
    <w:rPr>
      <w:b/>
      <w:bCs/>
      <w:sz w:val="22"/>
      <w:szCs w:val="22"/>
    </w:rPr>
  </w:style>
  <w:style w:type="paragraph" w:styleId="Heading7">
    <w:name w:val="heading 7"/>
    <w:basedOn w:val="Standard"/>
    <w:next w:val="Standard"/>
    <w:pPr>
      <w:spacing w:before="240" w:after="60"/>
      <w:outlineLvl w:val="6"/>
    </w:pPr>
  </w:style>
  <w:style w:type="paragraph" w:styleId="Heading8">
    <w:name w:val="heading 8"/>
    <w:basedOn w:val="Standard"/>
    <w:next w:val="Standard"/>
    <w:pPr>
      <w:spacing w:before="240" w:after="60"/>
      <w:outlineLvl w:val="7"/>
    </w:pPr>
    <w:rPr>
      <w:i/>
      <w:iCs/>
    </w:rPr>
  </w:style>
  <w:style w:type="paragraph" w:styleId="Heading9">
    <w:name w:val="heading 9"/>
    <w:basedOn w:val="Standard"/>
    <w:next w:val="Standard"/>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pPr>
      <w:numPr>
        <w:numId w:val="1"/>
      </w:numPr>
    </w:pPr>
  </w:style>
  <w:style w:type="paragraph" w:customStyle="1" w:styleId="StyleHeading214pt">
    <w:name w:val="Style Heading 2 + 14 pt"/>
    <w:basedOn w:val="Heading2"/>
    <w:pPr>
      <w:numPr>
        <w:ilvl w:val="1"/>
        <w:numId w:val="1"/>
      </w:numPr>
      <w:tabs>
        <w:tab w:val="left" w:pos="-3"/>
      </w:tabs>
      <w:spacing w:before="240" w:after="60"/>
      <w:jc w:val="left"/>
    </w:pPr>
  </w:style>
  <w:style w:type="paragraph" w:customStyle="1" w:styleId="Standard">
    <w:name w:val="Standard"/>
    <w:pPr>
      <w:suppressAutoHyphens/>
    </w:pPr>
    <w:rPr>
      <w:rFonts w:eastAsia="Lucida Sans Unicode" w:cs="Times New Roman"/>
    </w:rPr>
  </w:style>
  <w:style w:type="paragraph" w:customStyle="1" w:styleId="Heading">
    <w:name w:val="Heading"/>
    <w:basedOn w:val="Standard"/>
    <w:next w:val="Textbody"/>
    <w:pPr>
      <w:keepNext/>
      <w:spacing w:before="240" w:after="120"/>
      <w:jc w:val="center"/>
    </w:pPr>
    <w:rPr>
      <w:rFonts w:cs="Tahoma"/>
      <w:b/>
      <w:sz w:val="28"/>
      <w:szCs w:val="28"/>
    </w:rPr>
  </w:style>
  <w:style w:type="paragraph" w:customStyle="1" w:styleId="Textbody">
    <w:name w:val="Text body"/>
    <w:basedOn w:val="Standard"/>
    <w:pPr>
      <w:spacing w:after="120"/>
    </w:pPr>
  </w:style>
  <w:style w:type="paragraph" w:styleId="List">
    <w:name w:val="List"/>
    <w:basedOn w:val="Textbody"/>
    <w:rPr>
      <w:rFonts w:cs="Tahoma"/>
    </w:rPr>
  </w:style>
  <w:style w:type="paragraph" w:styleId="Caption">
    <w:name w:val="caption"/>
    <w:basedOn w:val="Standard"/>
    <w:pPr>
      <w:suppressLineNumbers/>
      <w:spacing w:before="120" w:after="120"/>
    </w:pPr>
    <w:rPr>
      <w:rFonts w:cs="Tahoma"/>
      <w:i/>
      <w:iCs/>
    </w:rPr>
  </w:style>
  <w:style w:type="paragraph" w:customStyle="1" w:styleId="Index">
    <w:name w:val="Index"/>
    <w:basedOn w:val="Standard"/>
    <w:pPr>
      <w:suppressLineNumbers/>
    </w:pPr>
    <w:rPr>
      <w:rFonts w:cs="Tahoma"/>
    </w:rPr>
  </w:style>
  <w:style w:type="paragraph" w:customStyle="1" w:styleId="StylecontentboxJustified">
    <w:name w:val="Style content box + Justified"/>
    <w:basedOn w:val="Standard"/>
    <w:pPr>
      <w:pBdr>
        <w:top w:val="single" w:sz="8" w:space="1" w:color="000000"/>
        <w:left w:val="single" w:sz="8" w:space="4" w:color="000000"/>
        <w:bottom w:val="single" w:sz="8" w:space="1" w:color="000000"/>
        <w:right w:val="single" w:sz="8" w:space="4" w:color="000000"/>
      </w:pBdr>
      <w:shd w:val="clear" w:color="auto" w:fill="F3F3F3"/>
      <w:jc w:val="both"/>
    </w:pPr>
    <w:rPr>
      <w:szCs w:val="20"/>
    </w:rPr>
  </w:style>
  <w:style w:type="paragraph" w:customStyle="1" w:styleId="WW-Caption">
    <w:name w:val="WW-Caption"/>
    <w:basedOn w:val="Standard"/>
    <w:pPr>
      <w:suppressLineNumbers/>
      <w:spacing w:before="120" w:after="120"/>
      <w:ind w:left="357"/>
      <w:jc w:val="center"/>
    </w:pPr>
    <w:rPr>
      <w:rFonts w:cs="Tahoma"/>
      <w:i/>
      <w:iCs/>
    </w:rPr>
  </w:style>
  <w:style w:type="paragraph" w:styleId="Header">
    <w:name w:val="header"/>
    <w:basedOn w:val="Standard"/>
    <w:pPr>
      <w:suppressLineNumbers/>
      <w:tabs>
        <w:tab w:val="center" w:pos="4110"/>
        <w:tab w:val="right" w:pos="8221"/>
      </w:tabs>
    </w:pPr>
  </w:style>
  <w:style w:type="paragraph" w:styleId="Footer">
    <w:name w:val="footer"/>
    <w:basedOn w:val="Standard"/>
    <w:link w:val="FooterChar"/>
    <w:uiPriority w:val="99"/>
    <w:pPr>
      <w:suppressLineNumbers/>
      <w:tabs>
        <w:tab w:val="center" w:pos="4110"/>
        <w:tab w:val="right" w:pos="8221"/>
      </w:tabs>
    </w:pPr>
  </w:style>
  <w:style w:type="paragraph" w:customStyle="1" w:styleId="Framecontents">
    <w:name w:val="Frame contents"/>
    <w:basedOn w:val="Textbody"/>
  </w:style>
  <w:style w:type="paragraph" w:customStyle="1" w:styleId="Contents1">
    <w:name w:val="Contents 1"/>
    <w:basedOn w:val="Index"/>
    <w:pPr>
      <w:spacing w:before="60" w:after="60"/>
    </w:pPr>
    <w:rPr>
      <w:b/>
    </w:rPr>
  </w:style>
  <w:style w:type="paragraph" w:customStyle="1" w:styleId="Contents2">
    <w:name w:val="Contents 2"/>
    <w:basedOn w:val="Index"/>
    <w:pPr>
      <w:spacing w:before="60" w:after="60"/>
      <w:ind w:left="170"/>
    </w:pPr>
  </w:style>
  <w:style w:type="paragraph" w:customStyle="1" w:styleId="ThanVB">
    <w:name w:val="_Than VB"/>
    <w:basedOn w:val="Standard"/>
    <w:pPr>
      <w:autoSpaceDE w:val="0"/>
      <w:spacing w:before="40" w:after="40" w:line="360" w:lineRule="atLeast"/>
      <w:jc w:val="both"/>
    </w:pPr>
    <w:rPr>
      <w:rFonts w:eastAsia="Times New Roman"/>
      <w:color w:val="000000"/>
      <w:sz w:val="26"/>
    </w:rPr>
  </w:style>
  <w:style w:type="paragraph" w:customStyle="1" w:styleId="HEADING10">
    <w:name w:val="HEADING1"/>
    <w:basedOn w:val="Heading"/>
    <w:pPr>
      <w:spacing w:before="80" w:after="80" w:line="360" w:lineRule="exact"/>
    </w:pPr>
    <w:rPr>
      <w:rFonts w:eastAsia="Times New Roman" w:cs="Times New Roman"/>
      <w:bCs/>
      <w:szCs w:val="20"/>
    </w:rPr>
  </w:style>
  <w:style w:type="paragraph" w:customStyle="1" w:styleId="Contents3">
    <w:name w:val="Contents 3"/>
    <w:basedOn w:val="Standard"/>
    <w:next w:val="Standard"/>
    <w:pPr>
      <w:spacing w:before="60" w:after="60"/>
      <w:ind w:left="340"/>
    </w:pPr>
  </w:style>
  <w:style w:type="paragraph" w:customStyle="1" w:styleId="Contents4">
    <w:name w:val="Contents 4"/>
    <w:basedOn w:val="Index"/>
    <w:pPr>
      <w:tabs>
        <w:tab w:val="right" w:leader="dot" w:pos="10821"/>
      </w:tabs>
      <w:ind w:left="849"/>
    </w:pPr>
  </w:style>
  <w:style w:type="paragraph" w:customStyle="1" w:styleId="Contents5">
    <w:name w:val="Contents 5"/>
    <w:basedOn w:val="Index"/>
    <w:pPr>
      <w:tabs>
        <w:tab w:val="right" w:leader="dot" w:pos="11104"/>
      </w:tabs>
      <w:ind w:left="1132"/>
    </w:pPr>
  </w:style>
  <w:style w:type="paragraph" w:customStyle="1" w:styleId="Contents6">
    <w:name w:val="Contents 6"/>
    <w:basedOn w:val="Index"/>
    <w:pPr>
      <w:tabs>
        <w:tab w:val="right" w:leader="dot" w:pos="11387"/>
      </w:tabs>
      <w:ind w:left="1415"/>
    </w:pPr>
  </w:style>
  <w:style w:type="paragraph" w:customStyle="1" w:styleId="Contents7">
    <w:name w:val="Contents 7"/>
    <w:basedOn w:val="Index"/>
    <w:pPr>
      <w:tabs>
        <w:tab w:val="right" w:leader="dot" w:pos="11670"/>
      </w:tabs>
      <w:ind w:left="1698"/>
    </w:pPr>
  </w:style>
  <w:style w:type="paragraph" w:customStyle="1" w:styleId="Contents8">
    <w:name w:val="Contents 8"/>
    <w:basedOn w:val="Index"/>
    <w:pPr>
      <w:tabs>
        <w:tab w:val="right" w:leader="dot" w:pos="11953"/>
      </w:tabs>
      <w:ind w:left="1981"/>
    </w:pPr>
  </w:style>
  <w:style w:type="paragraph" w:customStyle="1" w:styleId="Contents9">
    <w:name w:val="Contents 9"/>
    <w:basedOn w:val="Index"/>
    <w:pPr>
      <w:tabs>
        <w:tab w:val="right" w:leader="dot" w:pos="12236"/>
      </w:tabs>
      <w:ind w:left="2264"/>
    </w:pPr>
  </w:style>
  <w:style w:type="paragraph" w:customStyle="1" w:styleId="Contents10">
    <w:name w:val="Contents 10"/>
    <w:basedOn w:val="Index"/>
    <w:pPr>
      <w:tabs>
        <w:tab w:val="right" w:leader="dot" w:pos="12519"/>
      </w:tabs>
      <w:ind w:left="2547"/>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283" w:hanging="283"/>
    </w:pPr>
    <w:rPr>
      <w:sz w:val="20"/>
      <w:szCs w:val="20"/>
    </w:rPr>
  </w:style>
  <w:style w:type="paragraph" w:customStyle="1" w:styleId="ThanVB0">
    <w:name w:val="Than VB"/>
    <w:basedOn w:val="Standard"/>
    <w:pPr>
      <w:autoSpaceDE w:val="0"/>
      <w:spacing w:before="40" w:after="40" w:line="340" w:lineRule="atLeast"/>
      <w:ind w:firstLine="567"/>
      <w:jc w:val="both"/>
    </w:pPr>
    <w:rPr>
      <w:rFonts w:eastAsia="Times New Roman"/>
      <w:color w:val="000000"/>
      <w:sz w:val="26"/>
      <w:szCs w:val="26"/>
    </w:rPr>
  </w:style>
  <w:style w:type="paragraph" w:customStyle="1" w:styleId="THANVB1">
    <w:name w:val="THAN_VB"/>
    <w:basedOn w:val="Standard"/>
    <w:next w:val="Picture"/>
    <w:pPr>
      <w:suppressAutoHyphens w:val="0"/>
      <w:spacing w:before="60" w:after="60" w:line="360" w:lineRule="exact"/>
      <w:ind w:firstLine="567"/>
      <w:jc w:val="both"/>
    </w:pPr>
    <w:rPr>
      <w:rFonts w:eastAsia="Times New Roman"/>
      <w:sz w:val="26"/>
      <w:szCs w:val="28"/>
    </w:rPr>
  </w:style>
  <w:style w:type="paragraph" w:customStyle="1" w:styleId="LIETKE">
    <w:name w:val="LIET_KE"/>
    <w:basedOn w:val="THANVB1"/>
    <w:pPr>
      <w:numPr>
        <w:numId w:val="18"/>
      </w:numPr>
      <w:tabs>
        <w:tab w:val="left" w:pos="295"/>
      </w:tabs>
      <w:spacing w:before="40" w:after="40"/>
    </w:pPr>
  </w:style>
  <w:style w:type="paragraph" w:customStyle="1" w:styleId="NOIDUNG">
    <w:name w:val="NOI_DUNG"/>
    <w:basedOn w:val="Standard"/>
    <w:pPr>
      <w:numPr>
        <w:numId w:val="34"/>
      </w:numPr>
      <w:suppressAutoHyphens w:val="0"/>
      <w:spacing w:before="60" w:after="60" w:line="360" w:lineRule="exact"/>
      <w:jc w:val="both"/>
    </w:pPr>
    <w:rPr>
      <w:rFonts w:eastAsia="Times New Roman"/>
      <w:b/>
      <w:sz w:val="26"/>
      <w:szCs w:val="26"/>
    </w:rPr>
  </w:style>
  <w:style w:type="paragraph" w:customStyle="1" w:styleId="thanvb2">
    <w:name w:val="than_vb"/>
    <w:basedOn w:val="Standard"/>
    <w:pPr>
      <w:widowControl/>
      <w:suppressAutoHyphens w:val="0"/>
      <w:spacing w:before="280"/>
      <w:jc w:val="both"/>
    </w:pPr>
    <w:rPr>
      <w:rFonts w:eastAsia="Times New Roman"/>
      <w:sz w:val="26"/>
      <w:szCs w:val="26"/>
    </w:rPr>
  </w:style>
  <w:style w:type="paragraph" w:styleId="DocumentMap">
    <w:name w:val="Document Map"/>
    <w:basedOn w:val="Standard"/>
    <w:pPr>
      <w:shd w:val="clear" w:color="auto" w:fill="000080"/>
    </w:pPr>
    <w:rPr>
      <w:rFonts w:ascii="Tahoma" w:hAnsi="Tahoma" w:cs="Tahoma"/>
      <w:sz w:val="20"/>
      <w:szCs w:val="20"/>
    </w:rPr>
  </w:style>
  <w:style w:type="paragraph" w:customStyle="1" w:styleId="Body">
    <w:name w:val="Body"/>
    <w:pPr>
      <w:widowControl/>
      <w:suppressAutoHyphens/>
      <w:spacing w:before="60" w:after="60" w:line="360" w:lineRule="exact"/>
      <w:jc w:val="both"/>
    </w:pPr>
    <w:rPr>
      <w:rFonts w:eastAsia="Arial" w:cs="Times New Roman"/>
      <w:color w:val="000000"/>
      <w:sz w:val="26"/>
      <w:szCs w:val="26"/>
    </w:rPr>
  </w:style>
  <w:style w:type="paragraph" w:customStyle="1" w:styleId="bullet">
    <w:name w:val="bullet"/>
    <w:basedOn w:val="ThanVB0"/>
    <w:pPr>
      <w:numPr>
        <w:numId w:val="35"/>
      </w:numPr>
      <w:spacing w:before="60" w:after="60" w:line="360" w:lineRule="atLeast"/>
    </w:pPr>
    <w:rPr>
      <w:bCs/>
    </w:rPr>
  </w:style>
  <w:style w:type="paragraph" w:styleId="BalloonText">
    <w:name w:val="Balloon Text"/>
    <w:basedOn w:val="Standard"/>
    <w:rPr>
      <w:rFonts w:ascii="Tahoma" w:hAnsi="Tahoma" w:cs="Tahoma"/>
      <w:sz w:val="16"/>
      <w:szCs w:val="16"/>
    </w:rPr>
  </w:style>
  <w:style w:type="paragraph" w:customStyle="1" w:styleId="Step">
    <w:name w:val="Step"/>
    <w:pPr>
      <w:widowControl/>
      <w:numPr>
        <w:numId w:val="33"/>
      </w:numPr>
      <w:suppressAutoHyphens/>
      <w:spacing w:before="60" w:after="60" w:line="360" w:lineRule="exact"/>
      <w:jc w:val="both"/>
    </w:pPr>
    <w:rPr>
      <w:rFonts w:eastAsia="Arial" w:cs="Times New Roman"/>
      <w:color w:val="000000"/>
      <w:sz w:val="26"/>
      <w:szCs w:val="26"/>
    </w:rPr>
  </w:style>
  <w:style w:type="paragraph" w:customStyle="1" w:styleId="Note">
    <w:name w:val="Note"/>
    <w:basedOn w:val="ThanVB0"/>
    <w:pPr>
      <w:pBdr>
        <w:top w:val="double" w:sz="2" w:space="1" w:color="000000"/>
        <w:bottom w:val="double" w:sz="2" w:space="1" w:color="000000"/>
      </w:pBdr>
      <w:ind w:firstLine="0"/>
    </w:pPr>
    <w:rPr>
      <w:rFonts w:eastAsia="Arial"/>
      <w:i/>
      <w:iCs/>
    </w:rPr>
  </w:style>
  <w:style w:type="paragraph" w:customStyle="1" w:styleId="Stepchild">
    <w:name w:val="Stepchild"/>
    <w:pPr>
      <w:widowControl/>
      <w:numPr>
        <w:numId w:val="19"/>
      </w:numPr>
      <w:suppressAutoHyphens/>
      <w:spacing w:before="60" w:after="60" w:line="360" w:lineRule="exact"/>
      <w:jc w:val="both"/>
    </w:pPr>
    <w:rPr>
      <w:rFonts w:eastAsia="Arial" w:cs="Times New Roman"/>
      <w:color w:val="000000"/>
      <w:sz w:val="26"/>
      <w:szCs w:val="26"/>
    </w:rPr>
  </w:style>
  <w:style w:type="paragraph" w:styleId="CommentText">
    <w:name w:val="annotation text"/>
    <w:basedOn w:val="Standard"/>
    <w:rPr>
      <w:sz w:val="20"/>
      <w:szCs w:val="20"/>
    </w:rPr>
  </w:style>
  <w:style w:type="paragraph" w:styleId="CommentSubject">
    <w:name w:val="annotation subject"/>
    <w:basedOn w:val="CommentText"/>
    <w:next w:val="CommentText"/>
    <w:rPr>
      <w:b/>
      <w:bCs/>
    </w:rPr>
  </w:style>
  <w:style w:type="paragraph" w:customStyle="1" w:styleId="Picture">
    <w:name w:val="Picture"/>
    <w:pPr>
      <w:widowControl/>
      <w:suppressAutoHyphens/>
      <w:spacing w:before="60" w:after="60"/>
      <w:ind w:left="714" w:hanging="357"/>
      <w:jc w:val="both"/>
    </w:pPr>
    <w:rPr>
      <w:rFonts w:eastAsia="Arial" w:cs="Times New Roman"/>
      <w:color w:val="000000"/>
      <w:sz w:val="26"/>
      <w:szCs w:val="26"/>
    </w:rPr>
  </w:style>
  <w:style w:type="paragraph" w:customStyle="1" w:styleId="Heading1-1">
    <w:name w:val="Heading 1-1"/>
    <w:pPr>
      <w:widowControl/>
      <w:suppressAutoHyphens/>
      <w:spacing w:before="60" w:after="60" w:line="360" w:lineRule="exact"/>
    </w:pPr>
    <w:rPr>
      <w:rFonts w:eastAsia="Arial" w:cs="Times New Roman"/>
      <w:b/>
      <w:color w:val="000000"/>
      <w:sz w:val="32"/>
      <w:szCs w:val="26"/>
    </w:rPr>
  </w:style>
  <w:style w:type="paragraph" w:customStyle="1" w:styleId="Heading1-2">
    <w:name w:val="Heading 1-2"/>
    <w:basedOn w:val="Heading1-1"/>
    <w:rPr>
      <w:sz w:val="28"/>
    </w:rPr>
  </w:style>
  <w:style w:type="paragraph" w:customStyle="1" w:styleId="contentbox">
    <w:name w:val="content box"/>
    <w:pPr>
      <w:widowControl/>
      <w:pBdr>
        <w:top w:val="single" w:sz="8" w:space="1" w:color="000000"/>
        <w:left w:val="single" w:sz="8" w:space="4" w:color="000000"/>
        <w:bottom w:val="single" w:sz="8" w:space="1" w:color="000000"/>
        <w:right w:val="single" w:sz="8" w:space="4" w:color="000000"/>
      </w:pBdr>
      <w:shd w:val="clear" w:color="auto" w:fill="F3F3F3"/>
      <w:suppressAutoHyphens/>
      <w:spacing w:before="60" w:after="60" w:line="360" w:lineRule="exact"/>
      <w:ind w:left="851" w:right="851"/>
      <w:jc w:val="both"/>
    </w:pPr>
    <w:rPr>
      <w:rFonts w:eastAsia="Arial" w:cs="Times New Roman"/>
      <w:color w:val="000000"/>
      <w:szCs w:val="26"/>
    </w:rPr>
  </w:style>
  <w:style w:type="paragraph" w:styleId="NormalWeb">
    <w:name w:val="Normal (Web)"/>
    <w:basedOn w:val="Standard"/>
    <w:pPr>
      <w:widowControl/>
      <w:suppressAutoHyphens w:val="0"/>
      <w:spacing w:before="28" w:after="28"/>
    </w:pPr>
    <w:rPr>
      <w:rFonts w:ascii="Bitstream Vera Sans" w:eastAsia="Times New Roman" w:hAnsi="Bitstream Vera Sans"/>
      <w:sz w:val="20"/>
      <w:szCs w:val="20"/>
    </w:rPr>
  </w:style>
  <w:style w:type="paragraph" w:customStyle="1" w:styleId="StylecontentboxLeftSinglesolidlineAuto15ptLinewi">
    <w:name w:val="Style content box + Left: (Single solid line Auto  1.5 pt Line wi..."/>
    <w:basedOn w:val="contentbox"/>
    <w:pPr>
      <w:pBdr>
        <w:top w:val="single" w:sz="8" w:space="0" w:color="000000"/>
        <w:left w:val="single" w:sz="8" w:space="0" w:color="000000"/>
        <w:bottom w:val="single" w:sz="8" w:space="0" w:color="000000"/>
        <w:right w:val="single" w:sz="8" w:space="30" w:color="000000"/>
      </w:pBdr>
      <w:spacing w:before="20" w:after="20"/>
    </w:pPr>
    <w:rPr>
      <w:szCs w:val="20"/>
    </w:rPr>
  </w:style>
  <w:style w:type="paragraph" w:customStyle="1" w:styleId="listitem">
    <w:name w:val="listitem"/>
    <w:basedOn w:val="Standard"/>
    <w:pPr>
      <w:widowControl/>
      <w:suppressAutoHyphens w:val="0"/>
      <w:spacing w:before="28" w:after="28"/>
    </w:pPr>
    <w:rPr>
      <w:rFonts w:ascii="Bitstream Vera Sans" w:eastAsia="Times New Roman" w:hAnsi="Bitstream Vera Sans"/>
      <w:sz w:val="20"/>
      <w:szCs w:val="20"/>
    </w:rPr>
  </w:style>
  <w:style w:type="paragraph" w:customStyle="1" w:styleId="StyleCaptionJustified">
    <w:name w:val="Style Caption + Justified"/>
    <w:basedOn w:val="WW-Caption"/>
    <w:pPr>
      <w:jc w:val="both"/>
    </w:pPr>
    <w:rPr>
      <w:rFonts w:eastAsia="Times New Roman" w:cs="Times New Roman"/>
      <w:szCs w:val="20"/>
    </w:rPr>
  </w:style>
  <w:style w:type="paragraph" w:customStyle="1" w:styleId="TieudeChuong">
    <w:name w:val="_Tieu de Chuong"/>
    <w:basedOn w:val="ThanVB"/>
    <w:pPr>
      <w:spacing w:before="80" w:after="80"/>
      <w:ind w:firstLine="595"/>
      <w:jc w:val="center"/>
    </w:pPr>
    <w:rPr>
      <w:b/>
      <w:sz w:val="28"/>
    </w:rPr>
  </w:style>
  <w:style w:type="paragraph" w:customStyle="1" w:styleId="Bullet1">
    <w:name w:val="Bullet 1"/>
    <w:pPr>
      <w:widowControl/>
      <w:numPr>
        <w:numId w:val="25"/>
      </w:numPr>
      <w:suppressAutoHyphens/>
      <w:spacing w:before="60" w:after="60" w:line="360" w:lineRule="exact"/>
      <w:jc w:val="both"/>
    </w:pPr>
    <w:rPr>
      <w:rFonts w:eastAsia="Arial" w:cs="Times New Roman"/>
      <w:b/>
      <w:bCs/>
      <w:color w:val="000000"/>
      <w:sz w:val="26"/>
      <w:szCs w:val="26"/>
    </w:rPr>
  </w:style>
  <w:style w:type="paragraph" w:customStyle="1" w:styleId="StylecontentboxBoldLeft09cmRight09cm">
    <w:name w:val="Style content box + Bold Left:  0.9 cm Right:  0.9 cm"/>
    <w:basedOn w:val="contentbox"/>
    <w:pPr>
      <w:ind w:left="510" w:right="0"/>
    </w:pPr>
    <w:rPr>
      <w:b/>
      <w:bCs/>
      <w:szCs w:val="20"/>
    </w:rPr>
  </w:style>
  <w:style w:type="paragraph" w:customStyle="1" w:styleId="StylecontentboxLeft09cmFirstline04cmRight09">
    <w:name w:val="Style content box + Left:  0.9 cm First line:  0.4 cm Right:  0.9..."/>
    <w:basedOn w:val="contentbox"/>
    <w:pPr>
      <w:ind w:left="510" w:right="0" w:firstLine="227"/>
    </w:pPr>
    <w:rPr>
      <w:szCs w:val="20"/>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1z0">
    <w:name w:val="WW8Num11z0"/>
    <w:rPr>
      <w:rFonts w:ascii="Symbol" w:hAnsi="Symbol" w:cs="StarSymbol, 'Times New Roman'"/>
      <w:sz w:val="18"/>
      <w:szCs w:val="18"/>
    </w:rPr>
  </w:style>
  <w:style w:type="character" w:customStyle="1" w:styleId="WW8Num12z0">
    <w:name w:val="WW8Num12z0"/>
    <w:rPr>
      <w:rFonts w:ascii="Symbol" w:hAnsi="Symbol" w:cs="StarSymbol, 'Times New Roman'"/>
      <w:sz w:val="18"/>
      <w:szCs w:val="18"/>
    </w:rPr>
  </w:style>
  <w:style w:type="character" w:customStyle="1" w:styleId="WW8Num13z0">
    <w:name w:val="WW8Num13z0"/>
    <w:rPr>
      <w:rFonts w:ascii="Symbol" w:hAnsi="Symbol" w:cs="StarSymbol, 'Times New Roman'"/>
      <w:sz w:val="18"/>
      <w:szCs w:val="18"/>
    </w:rPr>
  </w:style>
  <w:style w:type="character" w:customStyle="1" w:styleId="WW8Num14z0">
    <w:name w:val="WW8Num14z0"/>
    <w:rPr>
      <w:rFonts w:ascii="Symbol" w:hAnsi="Symbol"/>
      <w:sz w:val="20"/>
    </w:rPr>
  </w:style>
  <w:style w:type="character" w:customStyle="1" w:styleId="WW8Num14z2">
    <w:name w:val="WW8Num14z2"/>
    <w:rPr>
      <w:rFonts w:ascii="Wingdings" w:hAnsi="Wingdings"/>
      <w:sz w:val="20"/>
    </w:rPr>
  </w:style>
  <w:style w:type="character" w:customStyle="1" w:styleId="WW8Num15z0">
    <w:name w:val="WW8Num15z0"/>
    <w:rPr>
      <w:rFonts w:ascii="Symbol" w:hAnsi="Symbol"/>
    </w:rPr>
  </w:style>
  <w:style w:type="character" w:customStyle="1" w:styleId="WW8Num16z0">
    <w:name w:val="WW8Num16z0"/>
    <w:rPr>
      <w:rFonts w:ascii="Arial" w:eastAsia="Times New Roman" w:hAnsi="Aria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rFonts w:ascii="Wingdings" w:hAnsi="Wingdings"/>
      <w:sz w:val="26"/>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7z3">
    <w:name w:val="WW8Num17z3"/>
    <w:rPr>
      <w:rFonts w:ascii="Symbol" w:hAnsi="Symbol"/>
    </w:rPr>
  </w:style>
  <w:style w:type="character" w:customStyle="1" w:styleId="WW8Num19z0">
    <w:name w:val="WW8Num19z0"/>
    <w:rPr>
      <w:rFonts w:ascii="Wingdings" w:hAnsi="Wingdings"/>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rPr>
  </w:style>
  <w:style w:type="character" w:customStyle="1" w:styleId="WW8Num20z0">
    <w:name w:val="WW8Num20z0"/>
    <w:rPr>
      <w:rFonts w:ascii="Wingdings" w:hAnsi="Wingdings"/>
      <w:sz w:val="26"/>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0z3">
    <w:name w:val="WW8Num20z3"/>
    <w:rPr>
      <w:rFonts w:ascii="Symbol" w:hAnsi="Symbol"/>
    </w:rPr>
  </w:style>
  <w:style w:type="character" w:customStyle="1" w:styleId="WW8Num22z0">
    <w:name w:val="WW8Num22z0"/>
    <w:rPr>
      <w:rFonts w:ascii="Webdings" w:hAnsi="Webdings"/>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rPr>
  </w:style>
  <w:style w:type="character" w:customStyle="1" w:styleId="WW8Num22z3">
    <w:name w:val="WW8Num22z3"/>
    <w:rPr>
      <w:rFonts w:ascii="Symbol" w:hAnsi="Symbol"/>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7z0">
    <w:name w:val="WW8Num27z0"/>
    <w:rPr>
      <w:rFonts w:ascii="Symbol" w:hAnsi="Symbol"/>
      <w:sz w:val="20"/>
    </w:rPr>
  </w:style>
  <w:style w:type="character" w:customStyle="1" w:styleId="WW8Num27z1">
    <w:name w:val="WW8Num27z1"/>
    <w:rPr>
      <w:rFonts w:ascii="Courier New" w:hAnsi="Courier New"/>
      <w:sz w:val="20"/>
    </w:rPr>
  </w:style>
  <w:style w:type="character" w:customStyle="1" w:styleId="WW8Num27z2">
    <w:name w:val="WW8Num27z2"/>
    <w:rPr>
      <w:rFonts w:ascii="Wingdings" w:hAnsi="Wingdings"/>
      <w:sz w:val="20"/>
    </w:rPr>
  </w:style>
  <w:style w:type="character" w:customStyle="1" w:styleId="WW8Num28z0">
    <w:name w:val="WW8Num28z0"/>
    <w:rPr>
      <w:rFonts w:ascii="Wingdings" w:hAnsi="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rPr>
  </w:style>
  <w:style w:type="character" w:customStyle="1" w:styleId="WW8Num30z0">
    <w:name w:val="WW8Num30z0"/>
    <w:rPr>
      <w:rFonts w:ascii="Arial" w:eastAsia="Times New Roman" w:hAnsi="Arial"/>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rPr>
  </w:style>
  <w:style w:type="character" w:customStyle="1" w:styleId="WW8Num30z3">
    <w:name w:val="WW8Num30z3"/>
    <w:rPr>
      <w:rFonts w:ascii="Symbol" w:hAnsi="Symbol"/>
    </w:rPr>
  </w:style>
  <w:style w:type="character" w:customStyle="1" w:styleId="WW8Num31z0">
    <w:name w:val="WW8Num31z0"/>
    <w:rPr>
      <w:rFonts w:ascii="Wingdings" w:hAnsi="Wingdings"/>
    </w:rPr>
  </w:style>
  <w:style w:type="character" w:customStyle="1" w:styleId="WW8Num32z0">
    <w:name w:val="WW8Num32z0"/>
    <w:rPr>
      <w:rFonts w:ascii="Webdings" w:hAnsi="Webdings"/>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2z3">
    <w:name w:val="WW8Num32z3"/>
    <w:rPr>
      <w:rFonts w:ascii="Symbol" w:hAnsi="Symbol"/>
    </w:rPr>
  </w:style>
  <w:style w:type="character" w:customStyle="1" w:styleId="Absatz-Standardschriftart">
    <w:name w:val="Absatz-Standardschriftart"/>
  </w:style>
  <w:style w:type="character" w:customStyle="1" w:styleId="WW-DefaultParagraphFont">
    <w:name w:val="WW-Default Paragraph Font"/>
  </w:style>
  <w:style w:type="character" w:customStyle="1" w:styleId="WW-Absatz-Standardschriftart">
    <w:name w:val="WW-Absatz-Standardschriftart"/>
  </w:style>
  <w:style w:type="character" w:customStyle="1" w:styleId="WW-DefaultParagraphFont1">
    <w:name w:val="WW-Default Paragraph Font1"/>
  </w:style>
  <w:style w:type="character" w:customStyle="1" w:styleId="WW-DefaultParagraphFont11">
    <w:name w:val="WW-Default Paragraph Font11"/>
  </w:style>
  <w:style w:type="character" w:customStyle="1" w:styleId="WW-DefaultParagraphFont111">
    <w:name w:val="WW-Default Paragraph Font111"/>
  </w:style>
  <w:style w:type="character" w:styleId="PageNumber">
    <w:name w:val="page number"/>
    <w:basedOn w:val="WW-DefaultParagraphFont111"/>
  </w:style>
  <w:style w:type="character" w:customStyle="1" w:styleId="BulletSymbols">
    <w:name w:val="Bullet Symbols"/>
    <w:rPr>
      <w:rFonts w:ascii="StarSymbol, 'Times New Roman'" w:eastAsia="StarSymbol, 'Times New Roman'" w:hAnsi="StarSymbol, 'Times New Roman'" w:cs="StarSymbol, 'Times New Roman'"/>
      <w:sz w:val="18"/>
      <w:szCs w:val="18"/>
    </w:rPr>
  </w:style>
  <w:style w:type="character" w:customStyle="1" w:styleId="FootnoteSymbol">
    <w:name w:val="Footnote Symbol"/>
  </w:style>
  <w:style w:type="character" w:styleId="FootnoteReference">
    <w:name w:val="footnote reference"/>
    <w:rPr>
      <w:position w:val="0"/>
      <w:vertAlign w:val="superscript"/>
    </w:rPr>
  </w:style>
  <w:style w:type="character" w:customStyle="1" w:styleId="WW8Num2z0">
    <w:name w:val="WW8Num2z0"/>
    <w:rPr>
      <w:rFonts w:ascii="Symbol" w:hAnsi="Symbol" w:cs="StarSymbol, 'Times New Roman'"/>
      <w:sz w:val="18"/>
      <w:szCs w:val="18"/>
    </w:rPr>
  </w:style>
  <w:style w:type="character" w:customStyle="1" w:styleId="EndnoteSymbol">
    <w:name w:val="Endnote Symbol"/>
  </w:style>
  <w:style w:type="character" w:customStyle="1" w:styleId="BodyTextChar">
    <w:name w:val="Body Text Char"/>
    <w:basedOn w:val="DefaultParagraphFont"/>
    <w:link w:val="BodyText"/>
    <w:uiPriority w:val="1"/>
    <w:rPr>
      <w:rFonts w:eastAsia="Lucida Sans Unicode"/>
      <w:sz w:val="24"/>
      <w:szCs w:val="24"/>
      <w:lang w:val="en-US" w:bidi="ar-SA"/>
    </w:rPr>
  </w:style>
  <w:style w:type="character" w:customStyle="1" w:styleId="THANVBChar1">
    <w:name w:val="THAN_VB Char1"/>
    <w:basedOn w:val="DefaultParagraphFont"/>
    <w:rPr>
      <w:sz w:val="26"/>
      <w:szCs w:val="28"/>
      <w:lang w:val="en-US" w:bidi="ar-SA"/>
    </w:rPr>
  </w:style>
  <w:style w:type="character" w:customStyle="1" w:styleId="ThanVBChar">
    <w:name w:val="Than VB Char"/>
    <w:basedOn w:val="DefaultParagraphFont"/>
    <w:rPr>
      <w:color w:val="000000"/>
      <w:sz w:val="26"/>
      <w:szCs w:val="26"/>
      <w:lang w:val="en-US" w:bidi="ar-SA"/>
    </w:rPr>
  </w:style>
  <w:style w:type="character" w:customStyle="1" w:styleId="Linenumbering">
    <w:name w:val="Line numbering"/>
    <w:basedOn w:val="DefaultParagraphFont"/>
  </w:style>
  <w:style w:type="character" w:customStyle="1" w:styleId="NoteChar">
    <w:name w:val="Note Char"/>
    <w:basedOn w:val="ThanVBChar"/>
    <w:rPr>
      <w:rFonts w:eastAsia="Arial"/>
      <w:i/>
      <w:iCs/>
      <w:color w:val="000000"/>
      <w:sz w:val="26"/>
      <w:szCs w:val="26"/>
      <w:lang w:val="en-US" w:bidi="ar-SA"/>
    </w:rPr>
  </w:style>
  <w:style w:type="character" w:styleId="CommentReference">
    <w:name w:val="annotation reference"/>
    <w:basedOn w:val="DefaultParagraphFont"/>
    <w:rPr>
      <w:sz w:val="16"/>
      <w:szCs w:val="16"/>
    </w:rPr>
  </w:style>
  <w:style w:type="character" w:customStyle="1" w:styleId="NOIDUNGCharChar">
    <w:name w:val="NOI_DUNG Char Char"/>
    <w:basedOn w:val="DefaultParagraphFont"/>
    <w:rPr>
      <w:b/>
      <w:sz w:val="26"/>
      <w:szCs w:val="26"/>
      <w:lang w:val="en-US" w:bidi="ar-SA"/>
    </w:rPr>
  </w:style>
  <w:style w:type="character" w:customStyle="1" w:styleId="Heading3CharChar">
    <w:name w:val="Heading 3 Char Char"/>
    <w:basedOn w:val="DefaultParagraphFont"/>
    <w:rPr>
      <w:rFonts w:eastAsia="Lucida Sans Unicode" w:cs="Arial"/>
      <w:b/>
      <w:bCs/>
      <w:sz w:val="26"/>
      <w:szCs w:val="26"/>
      <w:lang w:val="en-US" w:bidi="ar-SA"/>
    </w:rPr>
  </w:style>
  <w:style w:type="character" w:customStyle="1" w:styleId="bulletCharChar">
    <w:name w:val="bullet Char Char"/>
    <w:basedOn w:val="ThanVBChar"/>
    <w:rPr>
      <w:bCs/>
      <w:color w:val="000000"/>
      <w:sz w:val="26"/>
      <w:szCs w:val="26"/>
      <w:lang w:val="en-US" w:bidi="ar-SA"/>
    </w:rPr>
  </w:style>
  <w:style w:type="character" w:customStyle="1" w:styleId="Heading1-1Char">
    <w:name w:val="Heading 1-1 Char"/>
    <w:basedOn w:val="DefaultParagraphFont"/>
    <w:rPr>
      <w:b/>
      <w:color w:val="000000"/>
      <w:sz w:val="32"/>
      <w:szCs w:val="26"/>
      <w:lang w:val="en-US" w:bidi="ar-SA"/>
    </w:rPr>
  </w:style>
  <w:style w:type="character" w:customStyle="1" w:styleId="Heading1-2CharChar">
    <w:name w:val="Heading 1-2 Char Char"/>
    <w:basedOn w:val="Heading1-1Char"/>
    <w:rPr>
      <w:b/>
      <w:color w:val="000000"/>
      <w:sz w:val="28"/>
      <w:szCs w:val="26"/>
      <w:lang w:val="en-US" w:bidi="ar-SA"/>
    </w:rPr>
  </w:style>
  <w:style w:type="character" w:customStyle="1" w:styleId="StrongEmphasis">
    <w:name w:val="Strong Emphasis"/>
    <w:basedOn w:val="DefaultParagraphFont"/>
    <w:rPr>
      <w:b/>
      <w:bCs/>
    </w:rPr>
  </w:style>
  <w:style w:type="character" w:styleId="Emphasis">
    <w:name w:val="Emphasis"/>
    <w:basedOn w:val="DefaultParagraphFont"/>
    <w:rPr>
      <w:i/>
      <w:iCs/>
    </w:rPr>
  </w:style>
  <w:style w:type="character" w:customStyle="1" w:styleId="Heading2CharChar">
    <w:name w:val="Heading 2 Char Char"/>
    <w:basedOn w:val="DefaultParagraphFont"/>
    <w:rPr>
      <w:rFonts w:eastAsia="Lucida Sans Unicode"/>
      <w:b/>
      <w:bCs/>
      <w:sz w:val="26"/>
      <w:szCs w:val="24"/>
      <w:lang w:val="en-US" w:bidi="ar-SA"/>
    </w:rPr>
  </w:style>
  <w:style w:type="character" w:customStyle="1" w:styleId="StyleHeading214ptChar">
    <w:name w:val="Style Heading 2 + 14 pt Char"/>
    <w:basedOn w:val="Heading2CharChar"/>
    <w:rPr>
      <w:rFonts w:eastAsia="Lucida Sans Unicode"/>
      <w:b/>
      <w:bCs/>
      <w:sz w:val="26"/>
      <w:szCs w:val="24"/>
      <w:lang w:val="en-US" w:bidi="ar-SA"/>
    </w:rPr>
  </w:style>
  <w:style w:type="character" w:customStyle="1" w:styleId="Internetlink">
    <w:name w:val="Internet link"/>
    <w:basedOn w:val="DefaultParagraphFont"/>
    <w:rPr>
      <w:color w:val="0000FF"/>
      <w:u w:val="single"/>
    </w:rPr>
  </w:style>
  <w:style w:type="character" w:customStyle="1" w:styleId="ThanVBChar0">
    <w:name w:val="_Than VB Char"/>
    <w:basedOn w:val="DefaultParagraphFont"/>
    <w:rPr>
      <w:color w:val="000000"/>
      <w:sz w:val="26"/>
      <w:szCs w:val="24"/>
      <w:lang w:val="en-US" w:bidi="ar-SA"/>
    </w:rPr>
  </w:style>
  <w:style w:type="character" w:customStyle="1" w:styleId="BodyChar">
    <w:name w:val="Body Char"/>
    <w:basedOn w:val="DefaultParagraphFont"/>
    <w:rPr>
      <w:color w:val="000000"/>
      <w:sz w:val="26"/>
      <w:szCs w:val="26"/>
      <w:lang w:val="en-US" w:bidi="ar-SA"/>
    </w:rPr>
  </w:style>
  <w:style w:type="character" w:customStyle="1" w:styleId="StepChar">
    <w:name w:val="Step Char"/>
    <w:basedOn w:val="DefaultParagraphFont"/>
    <w:rPr>
      <w:color w:val="000000"/>
      <w:sz w:val="26"/>
      <w:szCs w:val="26"/>
      <w:lang w:val="en-US" w:bidi="ar-SA"/>
    </w:rPr>
  </w:style>
  <w:style w:type="character" w:customStyle="1" w:styleId="FooterChar">
    <w:name w:val="Footer Char"/>
    <w:basedOn w:val="DefaultParagraphFont"/>
    <w:link w:val="Footer"/>
    <w:uiPriority w:val="99"/>
    <w:rsid w:val="00D363BF"/>
    <w:rPr>
      <w:rFonts w:eastAsia="Lucida Sans Unicode" w:cs="Times New Roman"/>
    </w:rPr>
  </w:style>
  <w:style w:type="paragraph" w:styleId="BodyText">
    <w:name w:val="Body Text"/>
    <w:basedOn w:val="Normal"/>
    <w:link w:val="BodyTextChar"/>
    <w:uiPriority w:val="1"/>
    <w:qFormat/>
    <w:rsid w:val="003F005C"/>
    <w:pPr>
      <w:suppressAutoHyphens w:val="0"/>
      <w:autoSpaceDE w:val="0"/>
      <w:textAlignment w:val="auto"/>
    </w:pPr>
    <w:rPr>
      <w:rFonts w:eastAsia="Lucida Sans Unicode"/>
    </w:rPr>
  </w:style>
  <w:style w:type="character" w:customStyle="1" w:styleId="BodyTextChar1">
    <w:name w:val="Body Text Char1"/>
    <w:basedOn w:val="DefaultParagraphFont"/>
    <w:uiPriority w:val="99"/>
    <w:semiHidden/>
    <w:rsid w:val="003F005C"/>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numbering" w:customStyle="1" w:styleId="WW8Num1">
    <w:name w:val="WW8Num1"/>
    <w:basedOn w:val="NoList"/>
    <w:pPr>
      <w:numPr>
        <w:numId w:val="4"/>
      </w:numPr>
    </w:pPr>
  </w:style>
  <w:style w:type="numbering" w:customStyle="1" w:styleId="WW8Num2">
    <w:name w:val="WW8Num2"/>
    <w:basedOn w:val="NoList"/>
    <w:pPr>
      <w:numPr>
        <w:numId w:val="5"/>
      </w:numPr>
    </w:pPr>
  </w:style>
  <w:style w:type="numbering" w:customStyle="1" w:styleId="WW8Num3">
    <w:name w:val="WW8Num3"/>
    <w:basedOn w:val="NoList"/>
    <w:pPr>
      <w:numPr>
        <w:numId w:val="6"/>
      </w:numPr>
    </w:pPr>
  </w:style>
  <w:style w:type="numbering" w:customStyle="1" w:styleId="WW8Num4">
    <w:name w:val="WW8Num4"/>
    <w:basedOn w:val="NoList"/>
    <w:pPr>
      <w:numPr>
        <w:numId w:val="7"/>
      </w:numPr>
    </w:pPr>
  </w:style>
  <w:style w:type="numbering" w:customStyle="1" w:styleId="WW8Num5">
    <w:name w:val="WW8Num5"/>
    <w:basedOn w:val="NoList"/>
    <w:pPr>
      <w:numPr>
        <w:numId w:val="8"/>
      </w:numPr>
    </w:pPr>
  </w:style>
  <w:style w:type="numbering" w:customStyle="1" w:styleId="WW8Num6">
    <w:name w:val="WW8Num6"/>
    <w:basedOn w:val="NoList"/>
    <w:pPr>
      <w:numPr>
        <w:numId w:val="9"/>
      </w:numPr>
    </w:pPr>
  </w:style>
  <w:style w:type="numbering" w:customStyle="1" w:styleId="WW8Num7">
    <w:name w:val="WW8Num7"/>
    <w:basedOn w:val="NoList"/>
    <w:pPr>
      <w:numPr>
        <w:numId w:val="10"/>
      </w:numPr>
    </w:pPr>
  </w:style>
  <w:style w:type="numbering" w:customStyle="1" w:styleId="WW8Num8">
    <w:name w:val="WW8Num8"/>
    <w:basedOn w:val="NoList"/>
    <w:pPr>
      <w:numPr>
        <w:numId w:val="11"/>
      </w:numPr>
    </w:pPr>
  </w:style>
  <w:style w:type="numbering" w:customStyle="1" w:styleId="WW8Num9">
    <w:name w:val="WW8Num9"/>
    <w:basedOn w:val="NoList"/>
    <w:pPr>
      <w:numPr>
        <w:numId w:val="12"/>
      </w:numPr>
    </w:pPr>
  </w:style>
  <w:style w:type="numbering" w:customStyle="1" w:styleId="WW8Num10">
    <w:name w:val="WW8Num10"/>
    <w:basedOn w:val="NoList"/>
    <w:pPr>
      <w:numPr>
        <w:numId w:val="13"/>
      </w:numPr>
    </w:pPr>
  </w:style>
  <w:style w:type="numbering" w:customStyle="1" w:styleId="WW8Num11">
    <w:name w:val="WW8Num11"/>
    <w:basedOn w:val="NoList"/>
    <w:pPr>
      <w:numPr>
        <w:numId w:val="14"/>
      </w:numPr>
    </w:pPr>
  </w:style>
  <w:style w:type="numbering" w:customStyle="1" w:styleId="WW8Num12">
    <w:name w:val="WW8Num12"/>
    <w:basedOn w:val="NoList"/>
    <w:pPr>
      <w:numPr>
        <w:numId w:val="15"/>
      </w:numPr>
    </w:pPr>
  </w:style>
  <w:style w:type="numbering" w:customStyle="1" w:styleId="WW8Num13">
    <w:name w:val="WW8Num13"/>
    <w:basedOn w:val="NoList"/>
    <w:pPr>
      <w:numPr>
        <w:numId w:val="16"/>
      </w:numPr>
    </w:pPr>
  </w:style>
  <w:style w:type="numbering" w:customStyle="1" w:styleId="WW8Num14">
    <w:name w:val="WW8Num14"/>
    <w:basedOn w:val="NoList"/>
    <w:pPr>
      <w:numPr>
        <w:numId w:val="17"/>
      </w:numPr>
    </w:pPr>
  </w:style>
  <w:style w:type="numbering" w:customStyle="1" w:styleId="WW8Num15">
    <w:name w:val="WW8Num15"/>
    <w:basedOn w:val="NoList"/>
    <w:pPr>
      <w:numPr>
        <w:numId w:val="18"/>
      </w:numPr>
    </w:pPr>
  </w:style>
  <w:style w:type="numbering" w:customStyle="1" w:styleId="WW8Num16">
    <w:name w:val="WW8Num16"/>
    <w:basedOn w:val="NoList"/>
    <w:pPr>
      <w:numPr>
        <w:numId w:val="19"/>
      </w:numPr>
    </w:pPr>
  </w:style>
  <w:style w:type="numbering" w:customStyle="1" w:styleId="WW8Num17">
    <w:name w:val="WW8Num17"/>
    <w:basedOn w:val="NoList"/>
    <w:pPr>
      <w:numPr>
        <w:numId w:val="20"/>
      </w:numPr>
    </w:pPr>
  </w:style>
  <w:style w:type="numbering" w:customStyle="1" w:styleId="WW8Num18">
    <w:name w:val="WW8Num18"/>
    <w:basedOn w:val="NoList"/>
    <w:pPr>
      <w:numPr>
        <w:numId w:val="21"/>
      </w:numPr>
    </w:pPr>
  </w:style>
  <w:style w:type="numbering" w:customStyle="1" w:styleId="WW8Num19">
    <w:name w:val="WW8Num19"/>
    <w:basedOn w:val="NoList"/>
    <w:pPr>
      <w:numPr>
        <w:numId w:val="22"/>
      </w:numPr>
    </w:pPr>
  </w:style>
  <w:style w:type="numbering" w:customStyle="1" w:styleId="WW8Num20">
    <w:name w:val="WW8Num20"/>
    <w:basedOn w:val="NoList"/>
    <w:pPr>
      <w:numPr>
        <w:numId w:val="23"/>
      </w:numPr>
    </w:pPr>
  </w:style>
  <w:style w:type="numbering" w:customStyle="1" w:styleId="WW8Num21">
    <w:name w:val="WW8Num21"/>
    <w:basedOn w:val="NoList"/>
    <w:pPr>
      <w:numPr>
        <w:numId w:val="24"/>
      </w:numPr>
    </w:pPr>
  </w:style>
  <w:style w:type="numbering" w:customStyle="1" w:styleId="WW8Num22">
    <w:name w:val="WW8Num22"/>
    <w:basedOn w:val="NoList"/>
    <w:pPr>
      <w:numPr>
        <w:numId w:val="25"/>
      </w:numPr>
    </w:pPr>
  </w:style>
  <w:style w:type="numbering" w:customStyle="1" w:styleId="WW8Num23">
    <w:name w:val="WW8Num23"/>
    <w:basedOn w:val="NoList"/>
    <w:pPr>
      <w:numPr>
        <w:numId w:val="26"/>
      </w:numPr>
    </w:pPr>
  </w:style>
  <w:style w:type="numbering" w:customStyle="1" w:styleId="WW8Num24">
    <w:name w:val="WW8Num24"/>
    <w:basedOn w:val="NoList"/>
    <w:pPr>
      <w:numPr>
        <w:numId w:val="27"/>
      </w:numPr>
    </w:pPr>
  </w:style>
  <w:style w:type="numbering" w:customStyle="1" w:styleId="WW8Num25">
    <w:name w:val="WW8Num25"/>
    <w:basedOn w:val="NoList"/>
    <w:pPr>
      <w:numPr>
        <w:numId w:val="28"/>
      </w:numPr>
    </w:pPr>
  </w:style>
  <w:style w:type="numbering" w:customStyle="1" w:styleId="WW8Num26">
    <w:name w:val="WW8Num26"/>
    <w:basedOn w:val="NoList"/>
    <w:pPr>
      <w:numPr>
        <w:numId w:val="29"/>
      </w:numPr>
    </w:pPr>
  </w:style>
  <w:style w:type="numbering" w:customStyle="1" w:styleId="WW8Num27">
    <w:name w:val="WW8Num27"/>
    <w:basedOn w:val="NoList"/>
    <w:pPr>
      <w:numPr>
        <w:numId w:val="30"/>
      </w:numPr>
    </w:pPr>
  </w:style>
  <w:style w:type="numbering" w:customStyle="1" w:styleId="WW8Num28">
    <w:name w:val="WW8Num28"/>
    <w:basedOn w:val="NoList"/>
    <w:pPr>
      <w:numPr>
        <w:numId w:val="31"/>
      </w:numPr>
    </w:pPr>
  </w:style>
  <w:style w:type="numbering" w:customStyle="1" w:styleId="WW8Num29">
    <w:name w:val="WW8Num29"/>
    <w:basedOn w:val="NoList"/>
    <w:pPr>
      <w:numPr>
        <w:numId w:val="32"/>
      </w:numPr>
    </w:pPr>
  </w:style>
  <w:style w:type="numbering" w:customStyle="1" w:styleId="WW8Num30">
    <w:name w:val="WW8Num30"/>
    <w:basedOn w:val="NoList"/>
    <w:pPr>
      <w:numPr>
        <w:numId w:val="33"/>
      </w:numPr>
    </w:pPr>
  </w:style>
  <w:style w:type="numbering" w:customStyle="1" w:styleId="WW8Num31">
    <w:name w:val="WW8Num31"/>
    <w:basedOn w:val="NoList"/>
    <w:pPr>
      <w:numPr>
        <w:numId w:val="34"/>
      </w:numPr>
    </w:pPr>
  </w:style>
  <w:style w:type="numbering" w:customStyle="1" w:styleId="WW8Num32">
    <w:name w:val="WW8Num32"/>
    <w:basedOn w:val="NoList"/>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1092</TotalTime>
  <Pages>15</Pages>
  <Words>887</Words>
  <Characters>5058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TÀI LIỆU HƯỚNG DẪN SỬ DỤNG PHẦN MỀM</vt:lpstr>
    </vt:vector>
  </TitlesOfParts>
  <Company/>
  <LinksUpToDate>false</LinksUpToDate>
  <CharactersWithSpaces>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SỬ DỤNG PHẦN MỀM</dc:title>
  <dc:subject/>
  <dc:creator>nttha</dc:creator>
  <cp:keywords/>
  <dc:description/>
  <cp:lastModifiedBy>Võ Nhật Bảo</cp:lastModifiedBy>
  <cp:revision>4</cp:revision>
  <cp:lastPrinted>2008-07-09T17:48:00Z</cp:lastPrinted>
  <dcterms:created xsi:type="dcterms:W3CDTF">2008-07-09T05:00:00Z</dcterms:created>
  <dcterms:modified xsi:type="dcterms:W3CDTF">2019-05-21T06:28:00Z</dcterms:modified>
</cp:coreProperties>
</file>